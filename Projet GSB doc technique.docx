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398FE" w14:textId="3840DA6B" w:rsidR="00856259" w:rsidRPr="008A5F4C" w:rsidRDefault="00D85677">
      <w:r w:rsidRPr="00D85677">
        <w:rPr>
          <w:rFonts w:ascii="Calibri" w:eastAsia="Times New Roman" w:hAnsi="Calibri" w:cs="Times New Roman"/>
          <w:noProof/>
          <w:color w:val="44546A"/>
          <w:sz w:val="96"/>
          <w:szCs w:val="96"/>
          <w:lang w:bidi="fr-FR"/>
        </w:rPr>
        <mc:AlternateContent>
          <mc:Choice Requires="wps">
            <w:drawing>
              <wp:anchor distT="0" distB="0" distL="114300" distR="114300" simplePos="0" relativeHeight="251681792" behindDoc="1" locked="1" layoutInCell="1" allowOverlap="1" wp14:anchorId="254894D3" wp14:editId="6FDC85B6">
                <wp:simplePos x="0" y="0"/>
                <wp:positionH relativeFrom="page">
                  <wp:align>left</wp:align>
                </wp:positionH>
                <wp:positionV relativeFrom="page">
                  <wp:align>top</wp:align>
                </wp:positionV>
                <wp:extent cx="7772400" cy="10829925"/>
                <wp:effectExtent l="0" t="0" r="0" b="9525"/>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829925"/>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F9F04" id="Rectangle 6" o:spid="_x0000_s1026" alt="&quot;&quot;" style="position:absolute;margin-left:0;margin-top:0;width:612pt;height:852.75pt;z-index:-2516346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" fillcolor="#7db4b4 [2149]" stroked="f">
                <v:fill color2="#ebf3f3 [1941]" rotate="t" angle="180" colors="0 #7eb5b5;31457f #dfeded;1 #ebf4f4" focus="100%" type="gradient"/>
                <v:textbox inset="3pt,3pt,3pt,3pt"/>
                <w10:wrap anchorx="page" anchory="page"/>
                <w10:anchorlock/>
              </v:rect>
            </w:pict>
          </mc:Fallback>
        </mc:AlternateContent>
      </w:r>
    </w:p>
    <w:tbl>
      <w:tblPr>
        <w:tblW w:w="9518" w:type="dxa"/>
        <w:tblLayout w:type="fixed"/>
        <w:tblLook w:val="0600" w:firstRow="0" w:lastRow="0" w:firstColumn="0" w:lastColumn="0" w:noHBand="1" w:noVBand="1"/>
      </w:tblPr>
      <w:tblGrid>
        <w:gridCol w:w="1870"/>
        <w:gridCol w:w="2349"/>
        <w:gridCol w:w="1559"/>
        <w:gridCol w:w="1870"/>
        <w:gridCol w:w="1870"/>
      </w:tblGrid>
      <w:tr w:rsidR="005276A8" w14:paraId="5E7D5993" w14:textId="77777777" w:rsidTr="000E4724">
        <w:trPr>
          <w:trHeight w:val="1349"/>
        </w:trPr>
        <w:tc>
          <w:tcPr>
            <w:tcW w:w="1870" w:type="dxa"/>
          </w:tcPr>
          <w:p w14:paraId="68D11826" w14:textId="77777777" w:rsidR="005276A8" w:rsidRDefault="005276A8"/>
        </w:tc>
        <w:tc>
          <w:tcPr>
            <w:tcW w:w="2349" w:type="dxa"/>
          </w:tcPr>
          <w:p w14:paraId="38984C69" w14:textId="57135A02" w:rsidR="005276A8" w:rsidRDefault="005276A8"/>
        </w:tc>
        <w:tc>
          <w:tcPr>
            <w:tcW w:w="1559" w:type="dxa"/>
          </w:tcPr>
          <w:p w14:paraId="45B8337B" w14:textId="77777777" w:rsidR="005276A8" w:rsidRDefault="00537DAC" w:rsidP="00537DAC">
            <w:pPr>
              <w:jc w:val="right"/>
            </w:pPr>
            <w:r w:rsidRPr="00173543">
              <w:rPr>
                <w:noProof/>
                <w:lang w:bidi="fr-FR"/>
              </w:rPr>
              <mc:AlternateContent>
                <mc:Choice Requires="wps">
                  <w:drawing>
                    <wp:inline distT="0" distB="0" distL="0" distR="0" wp14:anchorId="5AA54776" wp14:editId="11B36C96">
                      <wp:extent cx="399245" cy="399245"/>
                      <wp:effectExtent l="0" t="0" r="1270" b="1270"/>
                      <wp:docPr id="2" name="Ova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99245" cy="399245"/>
                              </a:xfrm>
                              <a:prstGeom prst="ellipse">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D0CD6EA" id="Ovale 2" o:spid="_x0000_s1026" alt="&quot;&quot;" style="width:31.45pt;height:3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" fillcolor="#eed0c6 [3206]" stroked="f" strokeweight="2pt">
                      <w10:anchorlock/>
                    </v:oval>
                  </w:pict>
                </mc:Fallback>
              </mc:AlternateContent>
            </w:r>
          </w:p>
        </w:tc>
        <w:tc>
          <w:tcPr>
            <w:tcW w:w="3740" w:type="dxa"/>
            <w:gridSpan w:val="2"/>
          </w:tcPr>
          <w:p w14:paraId="469BDFA2" w14:textId="1A645D07" w:rsidR="005276A8" w:rsidRPr="00537DAC" w:rsidRDefault="007A36C9" w:rsidP="00537DAC">
            <w:pPr>
              <w:pStyle w:val="Sous-titre"/>
            </w:pPr>
            <w:r>
              <w:t xml:space="preserve">Projet GSB </w:t>
            </w:r>
          </w:p>
          <w:p w14:paraId="64DF1D8B" w14:textId="4E9F3ED9" w:rsidR="005276A8" w:rsidRDefault="007A36C9" w:rsidP="00537DAC">
            <w:pPr>
              <w:pStyle w:val="Sous-titre"/>
            </w:pPr>
            <w:r>
              <w:t>Gestion de visite</w:t>
            </w:r>
          </w:p>
        </w:tc>
      </w:tr>
      <w:tr w:rsidR="005276A8" w14:paraId="4ADC856E" w14:textId="77777777" w:rsidTr="000E4724">
        <w:trPr>
          <w:trHeight w:val="2858"/>
        </w:trPr>
        <w:tc>
          <w:tcPr>
            <w:tcW w:w="9516" w:type="dxa"/>
            <w:gridSpan w:val="5"/>
            <w:vAlign w:val="bottom"/>
          </w:tcPr>
          <w:p w14:paraId="09E254D1" w14:textId="619678CC" w:rsidR="005276A8" w:rsidRPr="00537DAC" w:rsidRDefault="007A36C9" w:rsidP="00ED38DD">
            <w:pPr>
              <w:pStyle w:val="Titre"/>
            </w:pPr>
            <w:r w:rsidRPr="007A36C9">
              <w:rPr>
                <w:sz w:val="72"/>
                <w:szCs w:val="22"/>
              </w:rPr>
              <w:t>Documentation Technique</w:t>
            </w:r>
          </w:p>
        </w:tc>
      </w:tr>
      <w:tr w:rsidR="00ED38DD" w14:paraId="20B28D8B" w14:textId="77777777" w:rsidTr="000E4724">
        <w:trPr>
          <w:trHeight w:val="6768"/>
        </w:trPr>
        <w:tc>
          <w:tcPr>
            <w:tcW w:w="9516" w:type="dxa"/>
            <w:gridSpan w:val="5"/>
            <w:vAlign w:val="center"/>
          </w:tcPr>
          <w:p w14:paraId="08F7ACF3" w14:textId="0FAA6005" w:rsidR="00ED38DD" w:rsidRDefault="007A36C9" w:rsidP="00ED38DD">
            <w:pPr>
              <w:jc w:val="center"/>
            </w:pPr>
            <w:r>
              <w:rPr>
                <w:noProof/>
              </w:rPr>
              <w:drawing>
                <wp:anchor distT="0" distB="0" distL="114300" distR="114300" simplePos="0" relativeHeight="251684864" behindDoc="1" locked="0" layoutInCell="1" allowOverlap="1" wp14:anchorId="1632546B" wp14:editId="0423A4EA">
                  <wp:simplePos x="0" y="0"/>
                  <wp:positionH relativeFrom="column">
                    <wp:posOffset>731520</wp:posOffset>
                  </wp:positionH>
                  <wp:positionV relativeFrom="paragraph">
                    <wp:posOffset>514985</wp:posOffset>
                  </wp:positionV>
                  <wp:extent cx="1143000" cy="629285"/>
                  <wp:effectExtent l="0" t="0" r="0" b="0"/>
                  <wp:wrapNone/>
                  <wp:docPr id="7" name="Image 7" descr="GSB - Gestion frais MVC | Baptiste Bi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B - Gestion frais MVC | Baptiste Biss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629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0DF7AAAE" wp14:editId="00145A57">
                  <wp:simplePos x="0" y="0"/>
                  <wp:positionH relativeFrom="column">
                    <wp:posOffset>306070</wp:posOffset>
                  </wp:positionH>
                  <wp:positionV relativeFrom="paragraph">
                    <wp:posOffset>-588645</wp:posOffset>
                  </wp:positionV>
                  <wp:extent cx="5482590" cy="2743200"/>
                  <wp:effectExtent l="0" t="0" r="3810" b="0"/>
                  <wp:wrapNone/>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259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276A8" w14:paraId="31CFED83" w14:textId="77777777" w:rsidTr="000E4724">
        <w:trPr>
          <w:trHeight w:val="3510"/>
        </w:trPr>
        <w:tc>
          <w:tcPr>
            <w:tcW w:w="4219" w:type="dxa"/>
            <w:gridSpan w:val="2"/>
            <w:vAlign w:val="bottom"/>
          </w:tcPr>
          <w:p w14:paraId="7CECC7DD" w14:textId="77777777" w:rsidR="005276A8" w:rsidRDefault="005276A8" w:rsidP="00ED38DD">
            <w:pPr>
              <w:pStyle w:val="Titre2"/>
            </w:pPr>
            <w:r w:rsidRPr="00173543">
              <w:rPr>
                <w:noProof/>
                <w:lang w:bidi="fr-FR"/>
              </w:rPr>
              <mc:AlternateContent>
                <mc:Choice Requires="wps">
                  <w:drawing>
                    <wp:inline distT="0" distB="0" distL="0" distR="0" wp14:anchorId="093A4975" wp14:editId="1C20C6FA">
                      <wp:extent cx="1378039" cy="51516"/>
                      <wp:effectExtent l="0" t="0" r="6350" b="0"/>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8039" cy="51516"/>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53982F" id="Rectangle 4" o:spid="_x0000_s1026" alt="&quot;&quot;" style="width:108.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" fillcolor="#eed0c6 [3206]" stroked="f" strokeweight="2pt">
                      <w10:anchorlock/>
                    </v:rect>
                  </w:pict>
                </mc:Fallback>
              </mc:AlternateContent>
            </w:r>
          </w:p>
          <w:p w14:paraId="22BC563C" w14:textId="6C55F57B" w:rsidR="005276A8" w:rsidRDefault="007A36C9" w:rsidP="00ED38DD">
            <w:pPr>
              <w:pStyle w:val="Sous-titre"/>
            </w:pPr>
            <w:r>
              <w:t>Floriane IZARD</w:t>
            </w:r>
          </w:p>
          <w:p w14:paraId="2E44F378" w14:textId="19618CD1" w:rsidR="005276A8" w:rsidRDefault="007A36C9" w:rsidP="00ED38DD">
            <w:pPr>
              <w:pStyle w:val="Sous-titre"/>
            </w:pPr>
            <w:r>
              <w:t>BTS SIO2 B</w:t>
            </w:r>
          </w:p>
        </w:tc>
        <w:tc>
          <w:tcPr>
            <w:tcW w:w="1559" w:type="dxa"/>
            <w:vAlign w:val="bottom"/>
          </w:tcPr>
          <w:p w14:paraId="263D1ADC" w14:textId="77777777" w:rsidR="005276A8" w:rsidRDefault="005276A8" w:rsidP="00ED38DD"/>
        </w:tc>
        <w:tc>
          <w:tcPr>
            <w:tcW w:w="1870" w:type="dxa"/>
            <w:vAlign w:val="bottom"/>
          </w:tcPr>
          <w:p w14:paraId="113C42B7" w14:textId="77777777" w:rsidR="005276A8" w:rsidRDefault="005276A8" w:rsidP="00ED38DD"/>
        </w:tc>
        <w:tc>
          <w:tcPr>
            <w:tcW w:w="1870" w:type="dxa"/>
            <w:vAlign w:val="bottom"/>
          </w:tcPr>
          <w:p w14:paraId="4FD82352" w14:textId="45011A63" w:rsidR="005276A8" w:rsidRDefault="005276A8" w:rsidP="00ED38DD"/>
        </w:tc>
      </w:tr>
    </w:tbl>
    <w:p w14:paraId="01866F4C" w14:textId="77777777" w:rsidR="006C54A2" w:rsidRDefault="006C54A2">
      <w:pPr>
        <w:rPr>
          <w:sz w:val="36"/>
          <w:szCs w:val="36"/>
        </w:rPr>
      </w:pPr>
    </w:p>
    <w:p w14:paraId="400174CE" w14:textId="1D62E77A" w:rsidR="006C54A2" w:rsidRDefault="006C54A2">
      <w:r>
        <w:rPr>
          <w:sz w:val="36"/>
          <w:szCs w:val="36"/>
        </w:rPr>
        <w:lastRenderedPageBreak/>
        <w:t>Sommaire</w:t>
      </w:r>
    </w:p>
    <w:p w14:paraId="594B718F" w14:textId="3E505E9B" w:rsidR="006C54A2" w:rsidRDefault="006C54A2"/>
    <w:p w14:paraId="2C4A2A1D" w14:textId="343E7127" w:rsidR="006C54A2" w:rsidRDefault="006C54A2"/>
    <w:p w14:paraId="5A87BE1B" w14:textId="249502F4" w:rsidR="006C54A2" w:rsidRDefault="006C54A2"/>
    <w:p w14:paraId="039F08C3" w14:textId="5077D7DA" w:rsidR="006C54A2" w:rsidRDefault="00DA1A98" w:rsidP="00DA1A98">
      <w:pPr>
        <w:tabs>
          <w:tab w:val="left" w:pos="2028"/>
        </w:tabs>
      </w:pPr>
      <w:r>
        <w:tab/>
      </w:r>
    </w:p>
    <w:p w14:paraId="02C0A52B" w14:textId="5F7E01C8" w:rsidR="00DA1A98" w:rsidRDefault="00DA1A98" w:rsidP="00C825C1">
      <w:pPr>
        <w:pStyle w:val="Paragraphedeliste"/>
        <w:numPr>
          <w:ilvl w:val="0"/>
          <w:numId w:val="5"/>
        </w:numPr>
        <w:rPr>
          <w:color w:val="9A1311" w:themeColor="accent4" w:themeShade="80"/>
          <w:sz w:val="32"/>
          <w:szCs w:val="32"/>
          <w:u w:val="single"/>
        </w:rPr>
      </w:pPr>
      <w:r w:rsidRPr="00C825C1">
        <w:rPr>
          <w:color w:val="9A1311" w:themeColor="accent4" w:themeShade="80"/>
          <w:sz w:val="32"/>
          <w:szCs w:val="32"/>
          <w:u w:val="single"/>
        </w:rPr>
        <w:t>Présentation du contexte </w:t>
      </w:r>
    </w:p>
    <w:p w14:paraId="146312BE" w14:textId="175D2C18" w:rsidR="00C825C1" w:rsidRPr="00781690" w:rsidRDefault="00C825C1" w:rsidP="00C825C1">
      <w:pPr>
        <w:pStyle w:val="Paragraphedeliste"/>
        <w:numPr>
          <w:ilvl w:val="0"/>
          <w:numId w:val="5"/>
        </w:numPr>
        <w:rPr>
          <w:color w:val="9A1311" w:themeColor="accent4" w:themeShade="80"/>
          <w:sz w:val="32"/>
          <w:szCs w:val="32"/>
          <w:u w:val="single"/>
        </w:rPr>
      </w:pPr>
      <w:r w:rsidRPr="00781690">
        <w:rPr>
          <w:color w:val="9A1311" w:themeColor="accent4" w:themeShade="80"/>
          <w:sz w:val="32"/>
          <w:szCs w:val="32"/>
          <w:u w:val="single"/>
        </w:rPr>
        <w:t>Arborescence du site </w:t>
      </w:r>
    </w:p>
    <w:p w14:paraId="5EA332F3" w14:textId="77777777" w:rsidR="00EA4DEC" w:rsidRPr="00EA4DEC" w:rsidRDefault="00EA4DEC" w:rsidP="00EA4DEC">
      <w:pPr>
        <w:pStyle w:val="Paragraphedeliste"/>
        <w:numPr>
          <w:ilvl w:val="0"/>
          <w:numId w:val="5"/>
        </w:numPr>
        <w:rPr>
          <w:color w:val="9A1311" w:themeColor="accent4" w:themeShade="80"/>
          <w:sz w:val="32"/>
          <w:szCs w:val="32"/>
          <w:u w:val="single"/>
        </w:rPr>
      </w:pPr>
      <w:r w:rsidRPr="00EA4DEC">
        <w:rPr>
          <w:color w:val="9A1311" w:themeColor="accent4" w:themeShade="80"/>
          <w:sz w:val="32"/>
          <w:szCs w:val="32"/>
          <w:u w:val="single"/>
        </w:rPr>
        <w:t>Descriptif du choix du code :</w:t>
      </w:r>
    </w:p>
    <w:p w14:paraId="1B17DF65" w14:textId="77777777" w:rsidR="00EA4DEC" w:rsidRPr="00EA4DEC" w:rsidRDefault="00EA4DEC" w:rsidP="00EA4DEC">
      <w:pPr>
        <w:pStyle w:val="Paragraphedeliste"/>
        <w:numPr>
          <w:ilvl w:val="0"/>
          <w:numId w:val="5"/>
        </w:numPr>
        <w:rPr>
          <w:color w:val="9A1311" w:themeColor="accent4" w:themeShade="80"/>
          <w:sz w:val="32"/>
          <w:szCs w:val="32"/>
          <w:u w:val="single"/>
        </w:rPr>
      </w:pPr>
      <w:r>
        <w:rPr>
          <w:color w:val="9A1311" w:themeColor="accent4" w:themeShade="80"/>
          <w:sz w:val="32"/>
          <w:szCs w:val="32"/>
          <w:u w:val="single"/>
        </w:rPr>
        <w:t>Description des différents écrans du site</w:t>
      </w:r>
      <w:r w:rsidRPr="00781690">
        <w:rPr>
          <w:color w:val="9A1311" w:themeColor="accent4" w:themeShade="80"/>
          <w:sz w:val="32"/>
          <w:szCs w:val="32"/>
          <w:u w:val="single"/>
        </w:rPr>
        <w:t> </w:t>
      </w:r>
      <w:r>
        <w:rPr>
          <w:color w:val="9A1311" w:themeColor="accent4" w:themeShade="80"/>
          <w:sz w:val="32"/>
          <w:szCs w:val="32"/>
          <w:u w:val="single"/>
        </w:rPr>
        <w:t>et quelques explications de code :</w:t>
      </w:r>
    </w:p>
    <w:p w14:paraId="60F3E598" w14:textId="77777777" w:rsidR="00C825C1" w:rsidRPr="00C825C1" w:rsidRDefault="00C825C1" w:rsidP="00C825C1">
      <w:pPr>
        <w:ind w:left="360"/>
        <w:rPr>
          <w:color w:val="9A1311" w:themeColor="accent4" w:themeShade="80"/>
          <w:sz w:val="32"/>
          <w:szCs w:val="32"/>
          <w:u w:val="single"/>
        </w:rPr>
      </w:pPr>
    </w:p>
    <w:p w14:paraId="68B6F4E7" w14:textId="4DDE1EFA" w:rsidR="006C54A2" w:rsidRDefault="006C54A2"/>
    <w:p w14:paraId="5D574D96" w14:textId="63E32DDA" w:rsidR="006C54A2" w:rsidRDefault="006C54A2" w:rsidP="00DA1A98">
      <w:pPr>
        <w:tabs>
          <w:tab w:val="left" w:pos="3624"/>
        </w:tabs>
      </w:pPr>
    </w:p>
    <w:p w14:paraId="67EACF1B" w14:textId="36183306" w:rsidR="006C54A2" w:rsidRDefault="006C54A2"/>
    <w:p w14:paraId="596A3C74" w14:textId="5B9E0EB9" w:rsidR="006C54A2" w:rsidRDefault="006C54A2"/>
    <w:p w14:paraId="59A7AE37" w14:textId="10D35A1C" w:rsidR="006C54A2" w:rsidRDefault="006C54A2"/>
    <w:p w14:paraId="1734ADC1" w14:textId="5AFA86D3" w:rsidR="006C54A2" w:rsidRDefault="006C54A2"/>
    <w:p w14:paraId="581331F4" w14:textId="73704DA8" w:rsidR="006C54A2" w:rsidRDefault="006C54A2"/>
    <w:p w14:paraId="36601513" w14:textId="1F155B3D" w:rsidR="006C54A2" w:rsidRDefault="006C54A2"/>
    <w:p w14:paraId="1159E4C4" w14:textId="40A9F01F" w:rsidR="006C54A2" w:rsidRDefault="006C54A2"/>
    <w:p w14:paraId="526DA296" w14:textId="53033FB7" w:rsidR="006C54A2" w:rsidRDefault="006C54A2"/>
    <w:p w14:paraId="3EB0268C" w14:textId="06C3A540" w:rsidR="006C54A2" w:rsidRDefault="006C54A2"/>
    <w:p w14:paraId="1AA73A4E" w14:textId="1C7482B4" w:rsidR="006C54A2" w:rsidRDefault="006C54A2"/>
    <w:p w14:paraId="3CC6E7FE" w14:textId="35BEC262" w:rsidR="006C54A2" w:rsidRDefault="006C54A2"/>
    <w:p w14:paraId="7233EB89" w14:textId="4CDFE0FA" w:rsidR="006C54A2" w:rsidRDefault="006C54A2"/>
    <w:p w14:paraId="43C6BA8D" w14:textId="39EF83FF" w:rsidR="006C54A2" w:rsidRDefault="006C54A2"/>
    <w:p w14:paraId="34A7A022" w14:textId="1DB711AB" w:rsidR="006C54A2" w:rsidRDefault="006C54A2"/>
    <w:p w14:paraId="132D9462" w14:textId="56A21D1C" w:rsidR="006C54A2" w:rsidRDefault="006C54A2"/>
    <w:p w14:paraId="2443AD24" w14:textId="5355FC1E" w:rsidR="006C54A2" w:rsidRDefault="006C54A2"/>
    <w:p w14:paraId="24B5F406" w14:textId="735F5DF2" w:rsidR="006C54A2" w:rsidRDefault="006C54A2"/>
    <w:p w14:paraId="2CA40FF7" w14:textId="2D0544BB" w:rsidR="006C54A2" w:rsidRDefault="006C54A2"/>
    <w:p w14:paraId="3E2A9725" w14:textId="02F53EC9" w:rsidR="006C54A2" w:rsidRDefault="006C54A2"/>
    <w:p w14:paraId="18918FF5" w14:textId="77777777" w:rsidR="006C54A2" w:rsidRDefault="006C54A2"/>
    <w:p w14:paraId="4640D0EF" w14:textId="46E14008" w:rsidR="00BB26FD" w:rsidRDefault="00BB26FD"/>
    <w:p w14:paraId="39C41516" w14:textId="77777777" w:rsidR="006C54A2" w:rsidRDefault="006C54A2"/>
    <w:p w14:paraId="1BD8CF44" w14:textId="77777777" w:rsidR="006C54A2" w:rsidRDefault="006C54A2"/>
    <w:p w14:paraId="37ABCCFD" w14:textId="77777777" w:rsidR="006C54A2" w:rsidRDefault="006C54A2"/>
    <w:p w14:paraId="413A4665" w14:textId="77777777" w:rsidR="006C54A2" w:rsidRDefault="006C54A2"/>
    <w:p w14:paraId="0F54156A" w14:textId="77777777" w:rsidR="006C54A2" w:rsidRDefault="006C54A2"/>
    <w:p w14:paraId="79523D90" w14:textId="77777777" w:rsidR="006C54A2" w:rsidRDefault="006C54A2"/>
    <w:p w14:paraId="11DC1E61" w14:textId="77777777" w:rsidR="006C54A2" w:rsidRDefault="006C54A2"/>
    <w:p w14:paraId="69D76DAD" w14:textId="77777777" w:rsidR="006C54A2" w:rsidRDefault="006C54A2"/>
    <w:p w14:paraId="33E54199" w14:textId="77777777" w:rsidR="006C54A2" w:rsidRDefault="006C54A2"/>
    <w:p w14:paraId="46C5A7D8" w14:textId="77777777" w:rsidR="006C54A2" w:rsidRDefault="006C54A2"/>
    <w:p w14:paraId="4820160F" w14:textId="77777777" w:rsidR="006C54A2" w:rsidRDefault="006C54A2"/>
    <w:p w14:paraId="6A2EF2BD" w14:textId="77777777" w:rsidR="006C54A2" w:rsidRDefault="006C54A2"/>
    <w:p w14:paraId="31053A68" w14:textId="77777777" w:rsidR="006C54A2" w:rsidRDefault="006C54A2"/>
    <w:p w14:paraId="4A24D659" w14:textId="77777777" w:rsidR="006C54A2" w:rsidRDefault="006C54A2"/>
    <w:p w14:paraId="6CAEBC7A" w14:textId="77777777" w:rsidR="006C54A2" w:rsidRDefault="006C54A2"/>
    <w:p w14:paraId="32D8909E" w14:textId="77777777" w:rsidR="006C54A2" w:rsidRDefault="006C54A2"/>
    <w:p w14:paraId="1E73D6BA" w14:textId="77777777" w:rsidR="006C54A2" w:rsidRDefault="006C54A2"/>
    <w:p w14:paraId="5FFC4FFD" w14:textId="164E90D9" w:rsidR="006C54A2" w:rsidRDefault="006C54A2"/>
    <w:p w14:paraId="5F179618" w14:textId="77777777" w:rsidR="00C825C1" w:rsidRDefault="00C825C1"/>
    <w:p w14:paraId="19B47887" w14:textId="45F00E88" w:rsidR="006C54A2" w:rsidRDefault="006C54A2"/>
    <w:p w14:paraId="256A4DF3" w14:textId="77777777" w:rsidR="00C15024" w:rsidRDefault="00C15024"/>
    <w:p w14:paraId="4FFCC839" w14:textId="77DC1744" w:rsidR="006C54A2" w:rsidRPr="00781690" w:rsidRDefault="007E0E52" w:rsidP="007E0E52">
      <w:pPr>
        <w:pStyle w:val="Paragraphedeliste"/>
        <w:numPr>
          <w:ilvl w:val="0"/>
          <w:numId w:val="1"/>
        </w:numPr>
        <w:rPr>
          <w:color w:val="9A1311" w:themeColor="accent4" w:themeShade="80"/>
          <w:sz w:val="32"/>
          <w:szCs w:val="32"/>
          <w:u w:val="single"/>
        </w:rPr>
      </w:pPr>
      <w:r w:rsidRPr="00781690">
        <w:rPr>
          <w:color w:val="9A1311" w:themeColor="accent4" w:themeShade="80"/>
          <w:sz w:val="32"/>
          <w:szCs w:val="32"/>
          <w:u w:val="single"/>
        </w:rPr>
        <w:t>Présentation du contexte</w:t>
      </w:r>
      <w:r w:rsidR="00F96F36" w:rsidRPr="00781690">
        <w:rPr>
          <w:color w:val="9A1311" w:themeColor="accent4" w:themeShade="80"/>
          <w:sz w:val="32"/>
          <w:szCs w:val="32"/>
          <w:u w:val="single"/>
        </w:rPr>
        <w:t xml:space="preserve"> : </w:t>
      </w:r>
    </w:p>
    <w:p w14:paraId="6C3B7CBB" w14:textId="72EA0DA8" w:rsidR="007E0E52" w:rsidRDefault="007E0E52" w:rsidP="007E0E52">
      <w:pPr>
        <w:ind w:left="360"/>
      </w:pPr>
    </w:p>
    <w:p w14:paraId="003E41A0" w14:textId="77777777" w:rsidR="00F96F36" w:rsidRPr="00D873DA" w:rsidRDefault="009D47DF" w:rsidP="00D873DA">
      <w:r w:rsidRPr="00D873DA">
        <w:rPr>
          <w:b/>
          <w:bCs/>
        </w:rPr>
        <w:t xml:space="preserve">Le laboratoire Galaxy </w:t>
      </w:r>
      <w:proofErr w:type="spellStart"/>
      <w:r w:rsidRPr="00D873DA">
        <w:rPr>
          <w:b/>
          <w:bCs/>
        </w:rPr>
        <w:t>Swiss</w:t>
      </w:r>
      <w:proofErr w:type="spellEnd"/>
      <w:r w:rsidRPr="00D873DA">
        <w:rPr>
          <w:b/>
          <w:bCs/>
        </w:rPr>
        <w:t xml:space="preserve"> Bourdin (GSB)</w:t>
      </w:r>
      <w:r w:rsidR="00F96F36" w:rsidRPr="00D873DA">
        <w:t xml:space="preserve"> est issu de la fusion entre le géant américain Galaxy (spécialisé dans le secteur des maladies virales dont le SIDA et les hépatites) et le conglomérat européen </w:t>
      </w:r>
      <w:proofErr w:type="spellStart"/>
      <w:r w:rsidR="00F96F36" w:rsidRPr="00D873DA">
        <w:t>Swiss</w:t>
      </w:r>
      <w:proofErr w:type="spellEnd"/>
      <w:r w:rsidR="00F96F36" w:rsidRPr="00D873DA">
        <w:t xml:space="preserve"> Bourdin (travaillant sur des médicaments plus conventionnels), lui-même déjà union de trois petits laboratoires. En 2013, les deux géants pharmaceutiques ont uni leurs forces pour créer un leader de ce secteur industriel. L'entité Galaxy </w:t>
      </w:r>
      <w:proofErr w:type="spellStart"/>
      <w:r w:rsidR="00F96F36" w:rsidRPr="00D873DA">
        <w:t>Swiss</w:t>
      </w:r>
      <w:proofErr w:type="spellEnd"/>
      <w:r w:rsidR="00F96F36" w:rsidRPr="00D873DA">
        <w:t xml:space="preserve"> Bourdin Europe a établi son siège administratif à Paris. Le siège social de la multinationale est situé à Philadelphie, Pennsylvanie, aux Etats-Unis.</w:t>
      </w:r>
    </w:p>
    <w:p w14:paraId="6F68408F" w14:textId="07A63C3C" w:rsidR="00F96F36" w:rsidRPr="00D873DA" w:rsidRDefault="00F96F36" w:rsidP="00D873DA">
      <w:r w:rsidRPr="00D873DA">
        <w:t>L’industrie pharmaceutique est un secteur très lucratif dans lequel le mouvement de fusion acquisition est très fort. Les regroupements de laboratoires ces dernières années ont donné naissance à des entités gigantesques au sein desquelles le travail est longtemps resté organisé selon les anciennes structures. Des déboires divers autour de médicaments ou molécules ayant entraîné des complications médicales ont fait s'élever des voix contre une partie de l'activité des laboratoires : la visite médicale, réputée être le lieu d’arrangements entre l'industrie et les praticiens, et tout du moins un terrain d'influence opaque.</w:t>
      </w:r>
    </w:p>
    <w:p w14:paraId="621E0879" w14:textId="77777777" w:rsidR="00D873DA" w:rsidRPr="00D873DA" w:rsidRDefault="00D873DA" w:rsidP="00D873DA">
      <w:r w:rsidRPr="00D873DA">
        <w:t>L'activité à gérer</w:t>
      </w:r>
    </w:p>
    <w:p w14:paraId="3537E2D3" w14:textId="77777777" w:rsidR="00D873DA" w:rsidRPr="00D873DA" w:rsidRDefault="00D873DA" w:rsidP="00D873DA">
      <w:r w:rsidRPr="00D873DA">
        <w:t xml:space="preserve">L'activité commerciale d'un laboratoire pharmaceutique est principalement réalisée par les visiteurs médicaux. En effet, un médicament remboursé par la sécurité sociale n’est jamais vendu directement au consommateur mais prescrit au patient par son médecin. </w:t>
      </w:r>
    </w:p>
    <w:p w14:paraId="3C057C77" w14:textId="77777777" w:rsidR="00D873DA" w:rsidRPr="00D873DA" w:rsidRDefault="00D873DA" w:rsidP="00D873DA">
      <w:r w:rsidRPr="00D873DA">
        <w:t xml:space="preserve">Toute communication publicitaire sur les médicaments remboursés est d'ailleurs interdite par la loi. Il est donc important, pour l’industrie pharmaceutique, de promouvoir ses produits directement auprès des praticiens. </w:t>
      </w:r>
    </w:p>
    <w:p w14:paraId="3984A378" w14:textId="77777777" w:rsidR="00D873DA" w:rsidRPr="00D873DA" w:rsidRDefault="00D873DA" w:rsidP="00D873DA">
      <w:bookmarkStart w:id="0" w:name="_Toc398367994"/>
    </w:p>
    <w:p w14:paraId="307FFBF3" w14:textId="326C6CD4" w:rsidR="00D873DA" w:rsidRPr="004C5339" w:rsidRDefault="00D873DA" w:rsidP="00D873DA">
      <w:pPr>
        <w:rPr>
          <w:b/>
          <w:bCs/>
          <w:color w:val="5C7DB4" w:themeColor="accent1" w:themeTint="99"/>
          <w:u w:val="single"/>
        </w:rPr>
      </w:pPr>
      <w:r w:rsidRPr="004C5339">
        <w:rPr>
          <w:b/>
          <w:bCs/>
          <w:color w:val="5C7DB4" w:themeColor="accent1" w:themeTint="99"/>
          <w:u w:val="single"/>
        </w:rPr>
        <w:t>Les Visiteurs Médicaux</w:t>
      </w:r>
      <w:bookmarkEnd w:id="0"/>
      <w:r w:rsidR="00F50797" w:rsidRPr="004C5339">
        <w:rPr>
          <w:b/>
          <w:bCs/>
          <w:color w:val="5C7DB4" w:themeColor="accent1" w:themeTint="99"/>
          <w:u w:val="single"/>
        </w:rPr>
        <w:t xml:space="preserve"> : </w:t>
      </w:r>
    </w:p>
    <w:p w14:paraId="0497D949" w14:textId="77777777" w:rsidR="00F50797" w:rsidRPr="00D873DA" w:rsidRDefault="00F50797" w:rsidP="00D873DA"/>
    <w:p w14:paraId="38F16C73" w14:textId="77777777" w:rsidR="00D873DA" w:rsidRPr="00D873DA" w:rsidRDefault="00D873DA" w:rsidP="00D873DA">
      <w:r w:rsidRPr="00D873DA">
        <w:t xml:space="preserve">L'activité des visiteurs médicaux consiste à visiter régulièrement les médecins généralistes, spécialistes, les services hospitaliers ainsi que les infirmiers et pharmaciens pour les tenir au courant de l’intérêt de leurs produits et des nouveautés du laboratoire. </w:t>
      </w:r>
    </w:p>
    <w:p w14:paraId="20DA4315" w14:textId="77777777" w:rsidR="00D873DA" w:rsidRPr="00D873DA" w:rsidRDefault="00D873DA" w:rsidP="00D873DA">
      <w:r w:rsidRPr="00D873DA">
        <w:t xml:space="preserve">Chaque visiteur dispose d’un portefeuille de praticiens, de sorte que le même médecin ne reçoit jamais deux visites différentes du même laboratoire. </w:t>
      </w:r>
    </w:p>
    <w:p w14:paraId="704C4528" w14:textId="77777777" w:rsidR="00D873DA" w:rsidRPr="00D873DA" w:rsidRDefault="00D873DA" w:rsidP="00D873DA">
      <w:r w:rsidRPr="00D873DA">
        <w:t>Comme tous les commerciaux, ils travaillent par objectifs définis par la hiérarchie et reçoivent en conséquence diverses primes et avantages.</w:t>
      </w:r>
    </w:p>
    <w:p w14:paraId="39060924" w14:textId="77777777" w:rsidR="00D873DA" w:rsidRPr="00D873DA" w:rsidRDefault="00D873DA" w:rsidP="00D873DA">
      <w:r w:rsidRPr="00D873DA">
        <w:t>Pour affiner la définition des objectifs et l’attribution des budgets, il sera nécessaire d’informatiser les comptes rendus de visite.</w:t>
      </w:r>
    </w:p>
    <w:p w14:paraId="37997C6D" w14:textId="77777777" w:rsidR="00D873DA" w:rsidRPr="00D873DA" w:rsidRDefault="00D873DA" w:rsidP="00D873DA"/>
    <w:p w14:paraId="16472CFA" w14:textId="4BB25AC4" w:rsidR="00D873DA" w:rsidRPr="004C5339" w:rsidRDefault="00D873DA" w:rsidP="00D873DA">
      <w:pPr>
        <w:rPr>
          <w:b/>
          <w:bCs/>
          <w:color w:val="5C7DB4" w:themeColor="accent1" w:themeTint="99"/>
          <w:u w:val="single"/>
        </w:rPr>
      </w:pPr>
      <w:r w:rsidRPr="004C5339">
        <w:rPr>
          <w:b/>
          <w:bCs/>
          <w:color w:val="5C7DB4" w:themeColor="accent1" w:themeTint="99"/>
          <w:u w:val="single"/>
        </w:rPr>
        <w:t>L’activité des visiteurs</w:t>
      </w:r>
      <w:r w:rsidR="00F50797" w:rsidRPr="004C5339">
        <w:rPr>
          <w:b/>
          <w:bCs/>
          <w:color w:val="5C7DB4" w:themeColor="accent1" w:themeTint="99"/>
          <w:u w:val="single"/>
        </w:rPr>
        <w:t> :</w:t>
      </w:r>
    </w:p>
    <w:p w14:paraId="1450F6CF" w14:textId="77777777" w:rsidR="00F50797" w:rsidRPr="00D873DA" w:rsidRDefault="00F50797" w:rsidP="00D873DA"/>
    <w:p w14:paraId="43954252" w14:textId="77777777" w:rsidR="00D873DA" w:rsidRPr="00D873DA" w:rsidRDefault="00D873DA" w:rsidP="00D873DA">
      <w:r w:rsidRPr="00D873DA">
        <w:t xml:space="preserve">L’activité est composée principalement de visites : réalisées auprès d’un praticien (médecin dans son cabinet, à l’hôpital, pharmacien, chef de clinique…), on souhaite en connaître la date, le motif (6 motifs sont fixés au préalable), et savoir, pour chaque visite, les médicaments présentés et le nombre d’échantillons offerts. Le bilan fourni par le visiteur (le médecin a paru convaincu ou pas, une autre visite a été planifiée…) devra aussi être enregistré. </w:t>
      </w:r>
    </w:p>
    <w:p w14:paraId="501E12EA" w14:textId="1EB08BEA" w:rsidR="00D873DA" w:rsidRDefault="00D873DA" w:rsidP="00D873DA"/>
    <w:p w14:paraId="75F448F3" w14:textId="379F9447" w:rsidR="006E31AC" w:rsidRDefault="006E31AC" w:rsidP="00D873DA"/>
    <w:p w14:paraId="00084755" w14:textId="58A52BB2" w:rsidR="006E31AC" w:rsidRDefault="006E31AC" w:rsidP="00D873DA"/>
    <w:p w14:paraId="538A1EC3" w14:textId="74CAF0CF" w:rsidR="006E31AC" w:rsidRDefault="006E31AC" w:rsidP="00D873DA"/>
    <w:p w14:paraId="28852A77" w14:textId="17BAD50D" w:rsidR="006E31AC" w:rsidRDefault="006E31AC" w:rsidP="00D873DA"/>
    <w:p w14:paraId="758C0193" w14:textId="77777777" w:rsidR="006E31AC" w:rsidRPr="00D873DA" w:rsidRDefault="006E31AC" w:rsidP="00D873DA"/>
    <w:p w14:paraId="2CC86DA8" w14:textId="5DABD48E" w:rsidR="00D873DA" w:rsidRPr="004C5339" w:rsidRDefault="00D873DA" w:rsidP="00D873DA">
      <w:pPr>
        <w:rPr>
          <w:b/>
          <w:bCs/>
          <w:color w:val="5C7DB4" w:themeColor="accent1" w:themeTint="99"/>
          <w:u w:val="single"/>
        </w:rPr>
      </w:pPr>
      <w:r w:rsidRPr="004C5339">
        <w:rPr>
          <w:b/>
          <w:bCs/>
          <w:color w:val="5C7DB4" w:themeColor="accent1" w:themeTint="99"/>
          <w:u w:val="single"/>
        </w:rPr>
        <w:lastRenderedPageBreak/>
        <w:t>Les produits</w:t>
      </w:r>
      <w:r w:rsidR="006E31AC" w:rsidRPr="004C5339">
        <w:rPr>
          <w:b/>
          <w:bCs/>
          <w:color w:val="5C7DB4" w:themeColor="accent1" w:themeTint="99"/>
          <w:u w:val="single"/>
        </w:rPr>
        <w:t> :</w:t>
      </w:r>
    </w:p>
    <w:p w14:paraId="24063F21" w14:textId="77777777" w:rsidR="006E31AC" w:rsidRPr="00D873DA" w:rsidRDefault="006E31AC" w:rsidP="00D873DA"/>
    <w:p w14:paraId="202386EC" w14:textId="77777777" w:rsidR="00D873DA" w:rsidRPr="00D873DA" w:rsidRDefault="00D873DA" w:rsidP="00D873DA">
      <w:r w:rsidRPr="00D873DA">
        <w:t xml:space="preserve">Les produits distribués par le laboratoire sont des médicaments : ils sont identifiés par un numéro de produit (dépôt légal) qui correspond à un nom commercial (ce nom étant utilisé par les visiteurs et les médecins). </w:t>
      </w:r>
    </w:p>
    <w:p w14:paraId="0DFBCAC1" w14:textId="77777777" w:rsidR="00D873DA" w:rsidRPr="00D873DA" w:rsidRDefault="00D873DA" w:rsidP="00D873DA">
      <w:r w:rsidRPr="00D873DA">
        <w:t xml:space="preserve">Comme tout médicament, un produit a des effets thérapeutiques et des contre-indications. </w:t>
      </w:r>
    </w:p>
    <w:p w14:paraId="0F9DF860" w14:textId="77777777" w:rsidR="00D873DA" w:rsidRPr="00D873DA" w:rsidRDefault="00D873DA" w:rsidP="00D873DA">
      <w:r w:rsidRPr="00D873DA">
        <w:t xml:space="preserve">On connait sa composition (liste des composants et quantité) et les interactions qu'il peut avoir avec d'autres médicaments (éléments nécessaires à la présentation aux médecins). </w:t>
      </w:r>
    </w:p>
    <w:p w14:paraId="3A4E3F6F" w14:textId="77777777" w:rsidR="00D873DA" w:rsidRPr="00D873DA" w:rsidRDefault="00D873DA" w:rsidP="00D873DA">
      <w:r w:rsidRPr="00D873DA">
        <w:t xml:space="preserve">La posologie (quantité périodique par type d’individu : adulte, jeune adulte, enfant, jeune enfant ou nourrisson) dépend de la présentation et du dosage. </w:t>
      </w:r>
    </w:p>
    <w:p w14:paraId="66E466E1" w14:textId="77777777" w:rsidR="00D873DA" w:rsidRPr="00D873DA" w:rsidRDefault="00D873DA" w:rsidP="00D873DA">
      <w:r w:rsidRPr="00D873DA">
        <w:t>Un produit relève d’une famille (antihistaminique, antidépresseur, antibiotique, …).</w:t>
      </w:r>
    </w:p>
    <w:p w14:paraId="634BB29B" w14:textId="6EDD33A1" w:rsidR="00D873DA" w:rsidRDefault="00D873DA" w:rsidP="00D873DA">
      <w:r w:rsidRPr="00D873DA">
        <w:t xml:space="preserve">Lors d'une visite auprès d'un médecin, un visiteur présente un ou plusieurs produits pour lesquels il pourra laisser des échantillons. </w:t>
      </w:r>
    </w:p>
    <w:p w14:paraId="37129988" w14:textId="77777777" w:rsidR="004C5339" w:rsidRPr="00D873DA" w:rsidRDefault="004C5339" w:rsidP="00D873DA"/>
    <w:p w14:paraId="6A0FE196" w14:textId="6CA56783" w:rsidR="00D873DA" w:rsidRPr="004C5339" w:rsidRDefault="00D873DA" w:rsidP="00D873DA">
      <w:pPr>
        <w:rPr>
          <w:b/>
          <w:bCs/>
          <w:color w:val="5C7DB4" w:themeColor="accent1" w:themeTint="99"/>
          <w:u w:val="single"/>
        </w:rPr>
      </w:pPr>
      <w:r w:rsidRPr="004C5339">
        <w:rPr>
          <w:b/>
          <w:bCs/>
          <w:color w:val="5C7DB4" w:themeColor="accent1" w:themeTint="99"/>
          <w:u w:val="single"/>
        </w:rPr>
        <w:t>Les médecins</w:t>
      </w:r>
      <w:r w:rsidR="004C5339" w:rsidRPr="004C5339">
        <w:rPr>
          <w:b/>
          <w:bCs/>
          <w:color w:val="5C7DB4" w:themeColor="accent1" w:themeTint="99"/>
          <w:u w:val="single"/>
        </w:rPr>
        <w:t> :</w:t>
      </w:r>
    </w:p>
    <w:p w14:paraId="20810CDF" w14:textId="77777777" w:rsidR="004C5339" w:rsidRPr="00D873DA" w:rsidRDefault="004C5339" w:rsidP="00D873DA"/>
    <w:p w14:paraId="7E4E2C4D" w14:textId="77777777" w:rsidR="00D873DA" w:rsidRPr="00D873DA" w:rsidRDefault="00D873DA" w:rsidP="00D873DA">
      <w:r w:rsidRPr="00D873DA">
        <w:t xml:space="preserve">Les médecins sont le cœur de cible des laboratoires. Aussi font-ils l’objet d’une attention toute particulière. </w:t>
      </w:r>
    </w:p>
    <w:p w14:paraId="18068CFF" w14:textId="77777777" w:rsidR="00D873DA" w:rsidRPr="00D873DA" w:rsidRDefault="00D873DA" w:rsidP="00D873DA">
      <w:r w:rsidRPr="00D873DA">
        <w:t>Pour tenir à jour leurs informations, les laboratoires achètent des fichiers à des organismes spécialisés qui donnent, les diverses informations d’état civil et la spécialité complémentaire.</w:t>
      </w:r>
    </w:p>
    <w:p w14:paraId="0ACFD4A9" w14:textId="77777777" w:rsidR="00D873DA" w:rsidRDefault="00D873DA" w:rsidP="00F96F36">
      <w:pPr>
        <w:spacing w:after="200" w:line="276" w:lineRule="auto"/>
        <w:rPr>
          <w:rFonts w:cs="Times New Roman"/>
        </w:rPr>
      </w:pPr>
    </w:p>
    <w:p w14:paraId="67A73D76" w14:textId="15EDCBC9" w:rsidR="00A813E5" w:rsidRPr="004C5339" w:rsidRDefault="00A813E5" w:rsidP="004C5339">
      <w:pPr>
        <w:rPr>
          <w:u w:val="single"/>
        </w:rPr>
      </w:pPr>
    </w:p>
    <w:p w14:paraId="106AA6F1" w14:textId="602763F5" w:rsidR="00A813E5" w:rsidRPr="00781690" w:rsidRDefault="00A813E5" w:rsidP="004C5339">
      <w:pPr>
        <w:rPr>
          <w:color w:val="9A1311" w:themeColor="accent4" w:themeShade="80"/>
          <w:u w:val="single"/>
        </w:rPr>
      </w:pPr>
      <w:r w:rsidRPr="00781690">
        <w:rPr>
          <w:color w:val="9A1311" w:themeColor="accent4" w:themeShade="80"/>
          <w:u w:val="single"/>
        </w:rPr>
        <w:t>L’application à réaliser</w:t>
      </w:r>
      <w:r w:rsidR="004C5339" w:rsidRPr="00781690">
        <w:rPr>
          <w:color w:val="9A1311" w:themeColor="accent4" w:themeShade="80"/>
          <w:u w:val="single"/>
        </w:rPr>
        <w:t xml:space="preserve"> : </w:t>
      </w:r>
    </w:p>
    <w:p w14:paraId="669322B2" w14:textId="77777777" w:rsidR="00A813E5" w:rsidRPr="004C5339" w:rsidRDefault="00A813E5" w:rsidP="004C5339"/>
    <w:p w14:paraId="35A6FAE1" w14:textId="77777777" w:rsidR="00A813E5" w:rsidRPr="004C5339" w:rsidRDefault="00A813E5" w:rsidP="004C5339">
      <w:r w:rsidRPr="004C5339">
        <w:t>L’entreprise envisage de permettre aux visiteurs de gérer ses visites par l’intermédiaire de son smartphone ou de sa tablette. L’application devrait permettre de réaliser les cas d’utilisation suivants :</w:t>
      </w:r>
    </w:p>
    <w:p w14:paraId="61F35903" w14:textId="77777777" w:rsidR="00A813E5" w:rsidRDefault="00A813E5" w:rsidP="00A813E5">
      <w:pPr>
        <w:spacing w:line="360" w:lineRule="auto"/>
        <w:jc w:val="both"/>
      </w:pPr>
      <w:r>
        <w:rPr>
          <w:noProof/>
        </w:rPr>
        <w:drawing>
          <wp:inline distT="0" distB="0" distL="0" distR="0" wp14:anchorId="6115AD7E" wp14:editId="17ADA0E7">
            <wp:extent cx="5619803" cy="225164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2170" cy="2252592"/>
                    </a:xfrm>
                    <a:prstGeom prst="rect">
                      <a:avLst/>
                    </a:prstGeom>
                    <a:noFill/>
                    <a:ln>
                      <a:noFill/>
                    </a:ln>
                  </pic:spPr>
                </pic:pic>
              </a:graphicData>
            </a:graphic>
          </wp:inline>
        </w:drawing>
      </w:r>
    </w:p>
    <w:p w14:paraId="4FAAA8AC" w14:textId="77777777" w:rsidR="00A813E5" w:rsidRDefault="00A813E5" w:rsidP="00A813E5">
      <w:pPr>
        <w:spacing w:line="360" w:lineRule="auto"/>
        <w:jc w:val="both"/>
      </w:pPr>
    </w:p>
    <w:p w14:paraId="5EAF916B" w14:textId="77777777" w:rsidR="00A813E5" w:rsidRDefault="00A813E5" w:rsidP="007E0E52">
      <w:pPr>
        <w:ind w:left="360"/>
      </w:pPr>
    </w:p>
    <w:p w14:paraId="5ECBF6E9" w14:textId="51CC2508" w:rsidR="007E0E52" w:rsidRDefault="007E0E52" w:rsidP="007E0E52">
      <w:pPr>
        <w:ind w:left="360"/>
      </w:pPr>
    </w:p>
    <w:p w14:paraId="1FB57C53" w14:textId="106F3C85" w:rsidR="007E0E52" w:rsidRDefault="007E0E52" w:rsidP="007E0E52">
      <w:pPr>
        <w:ind w:left="360"/>
      </w:pPr>
    </w:p>
    <w:p w14:paraId="16716EEB" w14:textId="18B8F47B" w:rsidR="007E0E52" w:rsidRDefault="007E0E52" w:rsidP="007E0E52">
      <w:pPr>
        <w:ind w:left="360"/>
      </w:pPr>
    </w:p>
    <w:p w14:paraId="0A87D4A0" w14:textId="17F4AB9C" w:rsidR="007E0E52" w:rsidRDefault="007E0E52" w:rsidP="007E0E52">
      <w:pPr>
        <w:ind w:left="360"/>
      </w:pPr>
    </w:p>
    <w:p w14:paraId="20683CF7" w14:textId="59F79989" w:rsidR="007E0E52" w:rsidRDefault="007E0E52" w:rsidP="007E0E52">
      <w:pPr>
        <w:ind w:left="360"/>
      </w:pPr>
    </w:p>
    <w:p w14:paraId="0AC9F364" w14:textId="008AF5E9" w:rsidR="007E0E52" w:rsidRDefault="007E0E52" w:rsidP="007E0E52">
      <w:pPr>
        <w:ind w:left="360"/>
      </w:pPr>
    </w:p>
    <w:p w14:paraId="6E08900F" w14:textId="598B73EE" w:rsidR="007E0E52" w:rsidRDefault="007E0E52" w:rsidP="007E0E52">
      <w:pPr>
        <w:ind w:left="360"/>
      </w:pPr>
    </w:p>
    <w:p w14:paraId="55EB46CE" w14:textId="3E082268" w:rsidR="007E0E52" w:rsidRDefault="007E0E52" w:rsidP="007E0E52">
      <w:pPr>
        <w:ind w:left="360"/>
      </w:pPr>
    </w:p>
    <w:p w14:paraId="640DEF21" w14:textId="5AEABA10" w:rsidR="00781690" w:rsidRPr="00781690" w:rsidRDefault="00781690" w:rsidP="00781690">
      <w:pPr>
        <w:pStyle w:val="Paragraphedeliste"/>
        <w:numPr>
          <w:ilvl w:val="0"/>
          <w:numId w:val="1"/>
        </w:numPr>
        <w:rPr>
          <w:color w:val="9A1311" w:themeColor="accent4" w:themeShade="80"/>
          <w:sz w:val="32"/>
          <w:szCs w:val="32"/>
          <w:u w:val="single"/>
        </w:rPr>
      </w:pPr>
      <w:r w:rsidRPr="00781690">
        <w:rPr>
          <w:color w:val="9A1311" w:themeColor="accent4" w:themeShade="80"/>
          <w:sz w:val="32"/>
          <w:szCs w:val="32"/>
          <w:u w:val="single"/>
        </w:rPr>
        <w:lastRenderedPageBreak/>
        <w:t xml:space="preserve">Arborescence du site : </w:t>
      </w:r>
    </w:p>
    <w:p w14:paraId="591CB3E4" w14:textId="746F11E2" w:rsidR="007E0E52" w:rsidRDefault="007E0E52" w:rsidP="007E0E52">
      <w:pPr>
        <w:ind w:left="360"/>
      </w:pPr>
    </w:p>
    <w:p w14:paraId="2B26496C" w14:textId="1963A788" w:rsidR="007E0E52" w:rsidRDefault="00336459" w:rsidP="007E0E52">
      <w:pPr>
        <w:ind w:left="360"/>
      </w:pPr>
      <w:r>
        <w:rPr>
          <w:noProof/>
        </w:rPr>
        <w:drawing>
          <wp:inline distT="0" distB="0" distL="0" distR="0" wp14:anchorId="1F1ED0BE" wp14:editId="18FF6110">
            <wp:extent cx="5842000" cy="4319277"/>
            <wp:effectExtent l="0" t="0" r="635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6023" cy="4329645"/>
                    </a:xfrm>
                    <a:prstGeom prst="rect">
                      <a:avLst/>
                    </a:prstGeom>
                  </pic:spPr>
                </pic:pic>
              </a:graphicData>
            </a:graphic>
          </wp:inline>
        </w:drawing>
      </w:r>
    </w:p>
    <w:p w14:paraId="5F1FE97F" w14:textId="664D9669" w:rsidR="007E0E52" w:rsidRDefault="007E0E52" w:rsidP="007E0E52">
      <w:pPr>
        <w:ind w:left="360"/>
      </w:pPr>
    </w:p>
    <w:p w14:paraId="49901BDA" w14:textId="38894EA4" w:rsidR="007E0E52" w:rsidRDefault="007E0E52" w:rsidP="007E0E52">
      <w:pPr>
        <w:ind w:left="360"/>
      </w:pPr>
    </w:p>
    <w:p w14:paraId="069AB842" w14:textId="789B64CF" w:rsidR="007E0E52" w:rsidRDefault="007E0E52" w:rsidP="007E0E52">
      <w:pPr>
        <w:ind w:left="360"/>
      </w:pPr>
    </w:p>
    <w:p w14:paraId="166CDA9F" w14:textId="2E26B81D" w:rsidR="00DD3718" w:rsidRPr="00011E2D" w:rsidRDefault="00396D8C" w:rsidP="00DD3718">
      <w:pPr>
        <w:ind w:left="360"/>
        <w:rPr>
          <w:u w:val="single"/>
        </w:rPr>
      </w:pPr>
      <w:r w:rsidRPr="00011E2D">
        <w:rPr>
          <w:u w:val="single"/>
        </w:rPr>
        <w:t>M</w:t>
      </w:r>
      <w:r w:rsidR="00DD3718" w:rsidRPr="00011E2D">
        <w:rPr>
          <w:u w:val="single"/>
        </w:rPr>
        <w:t>LD :</w:t>
      </w:r>
    </w:p>
    <w:p w14:paraId="1E71F745" w14:textId="77777777" w:rsidR="00DD3718" w:rsidRDefault="00DD3718" w:rsidP="00DD3718">
      <w:pPr>
        <w:ind w:left="360"/>
      </w:pPr>
    </w:p>
    <w:p w14:paraId="18908C27" w14:textId="0F1425FF" w:rsidR="007E0E52" w:rsidRDefault="00DD3718" w:rsidP="007E0E52">
      <w:pPr>
        <w:ind w:left="360"/>
      </w:pPr>
      <w:r>
        <w:rPr>
          <w:noProof/>
        </w:rPr>
        <w:drawing>
          <wp:inline distT="0" distB="0" distL="0" distR="0" wp14:anchorId="13026E39" wp14:editId="7CD1E576">
            <wp:extent cx="5932170" cy="2151380"/>
            <wp:effectExtent l="0" t="0" r="0" b="1270"/>
            <wp:docPr id="12" name="Image 12" descr="Une image contenant texte, capture d’écran, intéri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intérieur, ordinateur&#10;&#10;Description générée automatiquement"/>
                    <pic:cNvPicPr/>
                  </pic:nvPicPr>
                  <pic:blipFill>
                    <a:blip r:embed="rId15"/>
                    <a:stretch>
                      <a:fillRect/>
                    </a:stretch>
                  </pic:blipFill>
                  <pic:spPr>
                    <a:xfrm>
                      <a:off x="0" y="0"/>
                      <a:ext cx="5932170" cy="2151380"/>
                    </a:xfrm>
                    <a:prstGeom prst="rect">
                      <a:avLst/>
                    </a:prstGeom>
                  </pic:spPr>
                </pic:pic>
              </a:graphicData>
            </a:graphic>
          </wp:inline>
        </w:drawing>
      </w:r>
    </w:p>
    <w:p w14:paraId="2580A093" w14:textId="529CE4EB" w:rsidR="007E0E52" w:rsidRDefault="007E0E52" w:rsidP="007E0E52">
      <w:pPr>
        <w:ind w:left="360"/>
      </w:pPr>
    </w:p>
    <w:p w14:paraId="6806EA14" w14:textId="6C4EF1E1" w:rsidR="007E0E52" w:rsidRDefault="007E0E52" w:rsidP="007E0E52">
      <w:pPr>
        <w:ind w:left="360"/>
      </w:pPr>
    </w:p>
    <w:p w14:paraId="2BA2452B" w14:textId="0B4442FD" w:rsidR="007E0E52" w:rsidRDefault="007E0E52" w:rsidP="007E0E52">
      <w:pPr>
        <w:ind w:left="360"/>
      </w:pPr>
    </w:p>
    <w:p w14:paraId="54CA9882" w14:textId="7B49A0B2" w:rsidR="007E0E52" w:rsidRDefault="007E0E52" w:rsidP="007E0E52">
      <w:pPr>
        <w:ind w:left="360"/>
      </w:pPr>
    </w:p>
    <w:p w14:paraId="52A6B4F7" w14:textId="60793B93" w:rsidR="007E0E52" w:rsidRDefault="007E0E52" w:rsidP="007E0E52">
      <w:pPr>
        <w:ind w:left="360"/>
      </w:pPr>
    </w:p>
    <w:p w14:paraId="25EF5A0F" w14:textId="6A5EBB40" w:rsidR="007E0E52" w:rsidRDefault="007E0E52" w:rsidP="007E0E52">
      <w:pPr>
        <w:ind w:left="360"/>
      </w:pPr>
    </w:p>
    <w:p w14:paraId="4F42833B" w14:textId="45B14760" w:rsidR="007E0E52" w:rsidRDefault="007E0E52" w:rsidP="007E0E52">
      <w:pPr>
        <w:ind w:left="360"/>
      </w:pPr>
    </w:p>
    <w:p w14:paraId="3D0BF8A7" w14:textId="0F4F0326" w:rsidR="007E0E52" w:rsidRDefault="007E0E52" w:rsidP="007E0E52">
      <w:pPr>
        <w:ind w:left="360"/>
      </w:pPr>
    </w:p>
    <w:p w14:paraId="65389288" w14:textId="465A616B" w:rsidR="007E0E52" w:rsidRDefault="007E0E52" w:rsidP="007E0E52">
      <w:pPr>
        <w:ind w:left="360"/>
      </w:pPr>
    </w:p>
    <w:p w14:paraId="4E7AC1D3" w14:textId="566A920B" w:rsidR="005861A4" w:rsidRDefault="005861A4" w:rsidP="00DD3718"/>
    <w:p w14:paraId="51719A65" w14:textId="0E3CEBD6" w:rsidR="005861A4" w:rsidRDefault="005861A4" w:rsidP="007E0E52">
      <w:pPr>
        <w:ind w:left="360"/>
      </w:pPr>
    </w:p>
    <w:p w14:paraId="52302DBC" w14:textId="77777777" w:rsidR="005861A4" w:rsidRDefault="005861A4" w:rsidP="007E0E52">
      <w:pPr>
        <w:ind w:left="360"/>
      </w:pPr>
    </w:p>
    <w:p w14:paraId="0688CD78" w14:textId="77777777" w:rsidR="007E0E52" w:rsidRPr="00011E2D" w:rsidRDefault="007E0E52" w:rsidP="007E0E52">
      <w:pPr>
        <w:ind w:left="360"/>
        <w:rPr>
          <w:u w:val="single"/>
        </w:rPr>
      </w:pPr>
    </w:p>
    <w:p w14:paraId="4A625570" w14:textId="57E451D5" w:rsidR="00BB26FD" w:rsidRDefault="00854C67">
      <w:pPr>
        <w:rPr>
          <w:u w:val="single"/>
        </w:rPr>
      </w:pPr>
      <w:r w:rsidRPr="00011E2D">
        <w:rPr>
          <w:u w:val="single"/>
        </w:rPr>
        <w:t>MCD</w:t>
      </w:r>
      <w:r w:rsidR="00011E2D" w:rsidRPr="00011E2D">
        <w:rPr>
          <w:u w:val="single"/>
        </w:rPr>
        <w:t> :</w:t>
      </w:r>
      <w:r w:rsidRPr="00011E2D">
        <w:rPr>
          <w:u w:val="single"/>
        </w:rPr>
        <w:t xml:space="preserve"> </w:t>
      </w:r>
    </w:p>
    <w:p w14:paraId="6D243703" w14:textId="77777777" w:rsidR="00011E2D" w:rsidRPr="00011E2D" w:rsidRDefault="00011E2D">
      <w:pPr>
        <w:rPr>
          <w:u w:val="single"/>
        </w:rPr>
      </w:pPr>
    </w:p>
    <w:p w14:paraId="62B0633D" w14:textId="23DC143F" w:rsidR="00854C67" w:rsidRDefault="00854C67"/>
    <w:p w14:paraId="73FD9F6F" w14:textId="3221B353" w:rsidR="00767680" w:rsidRDefault="002D5A95">
      <w:r>
        <w:rPr>
          <w:noProof/>
        </w:rPr>
        <w:drawing>
          <wp:inline distT="0" distB="0" distL="0" distR="0" wp14:anchorId="40B633EE" wp14:editId="2BED56AA">
            <wp:extent cx="5932170" cy="22739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2170" cy="2273935"/>
                    </a:xfrm>
                    <a:prstGeom prst="rect">
                      <a:avLst/>
                    </a:prstGeom>
                  </pic:spPr>
                </pic:pic>
              </a:graphicData>
            </a:graphic>
          </wp:inline>
        </w:drawing>
      </w:r>
    </w:p>
    <w:p w14:paraId="52B67A78" w14:textId="25EDD8F3" w:rsidR="006A1208" w:rsidRDefault="006A1208"/>
    <w:p w14:paraId="30A89FA5" w14:textId="1527D787" w:rsidR="006A1208" w:rsidRDefault="006A1208"/>
    <w:p w14:paraId="2F2FA928" w14:textId="52792491" w:rsidR="00854C67" w:rsidRDefault="00854C67"/>
    <w:p w14:paraId="0C7CC1FE" w14:textId="292AF5A8" w:rsidR="00854C67" w:rsidRDefault="00854C67"/>
    <w:p w14:paraId="701EF356" w14:textId="6E6A2B1E" w:rsidR="00854C67" w:rsidRDefault="00854C67"/>
    <w:p w14:paraId="7A0507EB" w14:textId="2E0DC379" w:rsidR="00854C67" w:rsidRDefault="00854C67"/>
    <w:p w14:paraId="6110D198" w14:textId="5D45AFD9" w:rsidR="00854C67" w:rsidRDefault="00854C67"/>
    <w:p w14:paraId="55780CCB" w14:textId="798FB656" w:rsidR="00854C67" w:rsidRDefault="00854C67"/>
    <w:p w14:paraId="19530558" w14:textId="2100BD70" w:rsidR="00854C67" w:rsidRDefault="00854C67"/>
    <w:p w14:paraId="34703B91" w14:textId="50AA0743" w:rsidR="00854C67" w:rsidRDefault="00854C67"/>
    <w:p w14:paraId="25E56A29" w14:textId="6D26720C" w:rsidR="00854C67" w:rsidRDefault="00854C67"/>
    <w:p w14:paraId="76F21750" w14:textId="40755A10" w:rsidR="00854C67" w:rsidRDefault="00854C67"/>
    <w:p w14:paraId="710CF758" w14:textId="1979DB84" w:rsidR="00854C67" w:rsidRDefault="00854C67"/>
    <w:p w14:paraId="72E703D5" w14:textId="238AFB04" w:rsidR="00854C67" w:rsidRDefault="00854C67"/>
    <w:p w14:paraId="25CC8D04" w14:textId="334A8DA6" w:rsidR="00854C67" w:rsidRDefault="00854C67"/>
    <w:p w14:paraId="4E28DFD0" w14:textId="111F057C" w:rsidR="00854C67" w:rsidRDefault="00854C67"/>
    <w:p w14:paraId="6E220E22" w14:textId="2B850F03" w:rsidR="00854C67" w:rsidRDefault="00854C67"/>
    <w:p w14:paraId="2A9DA5DB" w14:textId="7CF08C23" w:rsidR="00854C67" w:rsidRDefault="00854C67"/>
    <w:p w14:paraId="333D02CB" w14:textId="46A0E4C3" w:rsidR="00854C67" w:rsidRDefault="00854C67"/>
    <w:p w14:paraId="2574DD77" w14:textId="0F60E2CB" w:rsidR="00854C67" w:rsidRDefault="00854C67"/>
    <w:p w14:paraId="12E940F1" w14:textId="196D2410" w:rsidR="00854C67" w:rsidRDefault="00854C67"/>
    <w:p w14:paraId="0B0D2A5F" w14:textId="131F269A" w:rsidR="00854C67" w:rsidRDefault="00854C67"/>
    <w:p w14:paraId="2D189C3E" w14:textId="242EB624" w:rsidR="00854C67" w:rsidRDefault="00854C67"/>
    <w:p w14:paraId="2F0E3EB9" w14:textId="50890929" w:rsidR="00854C67" w:rsidRDefault="00854C67"/>
    <w:p w14:paraId="34314E73" w14:textId="629B6279" w:rsidR="00854C67" w:rsidRDefault="00854C67"/>
    <w:p w14:paraId="7E1DADD8" w14:textId="53A33B44" w:rsidR="00854C67" w:rsidRDefault="00854C67"/>
    <w:p w14:paraId="38258D06" w14:textId="139FF98C" w:rsidR="00854C67" w:rsidRDefault="00854C67"/>
    <w:p w14:paraId="7B352594" w14:textId="40EFA809" w:rsidR="00854C67" w:rsidRDefault="00854C67"/>
    <w:p w14:paraId="450E321E" w14:textId="4CA5825D" w:rsidR="00854C67" w:rsidRDefault="00854C67"/>
    <w:p w14:paraId="0486FEFC" w14:textId="49F0AAD1" w:rsidR="00854C67" w:rsidRDefault="00854C67"/>
    <w:p w14:paraId="30D5E047" w14:textId="1809E128" w:rsidR="00854C67" w:rsidRDefault="00854C67"/>
    <w:p w14:paraId="4E0F7B72" w14:textId="42FF9BEE" w:rsidR="00854C67" w:rsidRDefault="00854C67"/>
    <w:p w14:paraId="630DD94B" w14:textId="2555F84D" w:rsidR="00854C67" w:rsidRDefault="00854C67"/>
    <w:p w14:paraId="49D26FAD" w14:textId="29131F4F" w:rsidR="00854C67" w:rsidRDefault="00854C67"/>
    <w:p w14:paraId="5DA4DCE9" w14:textId="18BBADDD" w:rsidR="00854C67" w:rsidRDefault="00854C67"/>
    <w:p w14:paraId="7309BB3E" w14:textId="5761300F" w:rsidR="00854C67" w:rsidRDefault="00854C67"/>
    <w:p w14:paraId="1FBC9822" w14:textId="114EA2C8" w:rsidR="00EA4DEC" w:rsidRPr="00EA4DEC" w:rsidRDefault="00EA4DEC" w:rsidP="00EA4DEC">
      <w:pPr>
        <w:pStyle w:val="Paragraphedeliste"/>
        <w:numPr>
          <w:ilvl w:val="0"/>
          <w:numId w:val="1"/>
        </w:numPr>
        <w:rPr>
          <w:color w:val="9A1311" w:themeColor="accent4" w:themeShade="80"/>
          <w:sz w:val="32"/>
          <w:szCs w:val="32"/>
          <w:u w:val="single"/>
        </w:rPr>
      </w:pPr>
      <w:r w:rsidRPr="00EA4DEC">
        <w:rPr>
          <w:color w:val="9A1311" w:themeColor="accent4" w:themeShade="80"/>
          <w:sz w:val="32"/>
          <w:szCs w:val="32"/>
          <w:u w:val="single"/>
        </w:rPr>
        <w:lastRenderedPageBreak/>
        <w:t>Descriptif du choix du code :</w:t>
      </w:r>
    </w:p>
    <w:p w14:paraId="2125222D" w14:textId="77777777" w:rsidR="00EA4DEC" w:rsidRDefault="00EA4DEC" w:rsidP="00EA4DEC">
      <w:pPr>
        <w:ind w:left="360"/>
        <w:rPr>
          <w:color w:val="9A1311" w:themeColor="accent4" w:themeShade="80"/>
          <w:sz w:val="32"/>
          <w:szCs w:val="32"/>
          <w:u w:val="single"/>
        </w:rPr>
      </w:pPr>
    </w:p>
    <w:p w14:paraId="289CD950" w14:textId="77777777" w:rsidR="00EA4DEC" w:rsidRDefault="00EA4DEC" w:rsidP="00EA4DEC">
      <w:pPr>
        <w:ind w:left="360"/>
        <w:rPr>
          <w:sz w:val="28"/>
          <w:szCs w:val="28"/>
        </w:rPr>
      </w:pPr>
      <w:r>
        <w:rPr>
          <w:sz w:val="28"/>
          <w:szCs w:val="28"/>
        </w:rPr>
        <w:t xml:space="preserve">Site en PHP MVC orienté objet : </w:t>
      </w:r>
    </w:p>
    <w:p w14:paraId="2449980C" w14:textId="77777777" w:rsidR="00EA4DEC" w:rsidRPr="00C168B1" w:rsidRDefault="00EA4DEC" w:rsidP="00EA4DEC">
      <w:pPr>
        <w:ind w:left="360"/>
        <w:rPr>
          <w:sz w:val="28"/>
          <w:szCs w:val="28"/>
        </w:rPr>
      </w:pPr>
      <w:r>
        <w:rPr>
          <w:sz w:val="28"/>
          <w:szCs w:val="28"/>
        </w:rPr>
        <w:t xml:space="preserve"> </w:t>
      </w:r>
    </w:p>
    <w:p w14:paraId="365AD0DD" w14:textId="77777777" w:rsidR="00EA4DEC" w:rsidRDefault="00EA4DEC" w:rsidP="00EA4DEC">
      <w:pPr>
        <w:ind w:left="360"/>
        <w:rPr>
          <w:color w:val="9A1311" w:themeColor="accent4" w:themeShade="80"/>
          <w:sz w:val="32"/>
          <w:szCs w:val="32"/>
          <w:u w:val="single"/>
        </w:rPr>
      </w:pPr>
      <w:r>
        <w:rPr>
          <w:noProof/>
        </w:rPr>
        <w:drawing>
          <wp:anchor distT="0" distB="0" distL="114300" distR="114300" simplePos="0" relativeHeight="251693056" behindDoc="1" locked="0" layoutInCell="1" allowOverlap="1" wp14:anchorId="0D3898E0" wp14:editId="4F4D8FBB">
            <wp:simplePos x="0" y="0"/>
            <wp:positionH relativeFrom="margin">
              <wp:posOffset>4291330</wp:posOffset>
            </wp:positionH>
            <wp:positionV relativeFrom="margin">
              <wp:posOffset>1066165</wp:posOffset>
            </wp:positionV>
            <wp:extent cx="2047875" cy="1781175"/>
            <wp:effectExtent l="0" t="0" r="9525" b="952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47875" cy="1781175"/>
                    </a:xfrm>
                    <a:prstGeom prst="rect">
                      <a:avLst/>
                    </a:prstGeom>
                  </pic:spPr>
                </pic:pic>
              </a:graphicData>
            </a:graphic>
          </wp:anchor>
        </w:drawing>
      </w:r>
      <w:r>
        <w:rPr>
          <w:noProof/>
          <w:color w:val="9A1311" w:themeColor="accent4" w:themeShade="80"/>
          <w:sz w:val="32"/>
          <w:szCs w:val="32"/>
          <w:u w:val="single"/>
        </w:rPr>
        <w:drawing>
          <wp:inline distT="0" distB="0" distL="0" distR="0" wp14:anchorId="6D8FE846" wp14:editId="44CEC27C">
            <wp:extent cx="3850886" cy="229369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443" cy="2305345"/>
                    </a:xfrm>
                    <a:prstGeom prst="rect">
                      <a:avLst/>
                    </a:prstGeom>
                    <a:noFill/>
                  </pic:spPr>
                </pic:pic>
              </a:graphicData>
            </a:graphic>
          </wp:inline>
        </w:drawing>
      </w:r>
    </w:p>
    <w:p w14:paraId="550B7338" w14:textId="77777777" w:rsidR="00EA4DEC" w:rsidRDefault="00EA4DEC" w:rsidP="00EA4DEC">
      <w:pPr>
        <w:ind w:left="360"/>
        <w:rPr>
          <w:color w:val="9A1311" w:themeColor="accent4" w:themeShade="80"/>
          <w:sz w:val="32"/>
          <w:szCs w:val="32"/>
          <w:u w:val="single"/>
        </w:rPr>
      </w:pPr>
    </w:p>
    <w:p w14:paraId="33500961" w14:textId="77777777" w:rsidR="00EA4DEC" w:rsidRDefault="00EA4DEC" w:rsidP="00EA4DEC">
      <w:pPr>
        <w:ind w:left="360"/>
        <w:rPr>
          <w:sz w:val="28"/>
          <w:szCs w:val="28"/>
        </w:rPr>
      </w:pPr>
      <w:r>
        <w:rPr>
          <w:sz w:val="28"/>
          <w:szCs w:val="28"/>
        </w:rPr>
        <w:t>Nous avons un contrôleur Principal ou chaque action appellent un fichier (contrôleur).</w:t>
      </w:r>
    </w:p>
    <w:p w14:paraId="2084A682" w14:textId="77777777" w:rsidR="00EA4DEC" w:rsidRDefault="00EA4DEC" w:rsidP="00EA4DEC">
      <w:pPr>
        <w:ind w:left="360"/>
        <w:rPr>
          <w:sz w:val="28"/>
          <w:szCs w:val="28"/>
        </w:rPr>
      </w:pPr>
    </w:p>
    <w:p w14:paraId="1BF47BA8" w14:textId="77777777" w:rsidR="00EA4DEC" w:rsidRPr="00494485" w:rsidRDefault="00EA4DEC" w:rsidP="00EA4DEC">
      <w:pPr>
        <w:ind w:left="360"/>
        <w:rPr>
          <w:sz w:val="28"/>
          <w:szCs w:val="28"/>
        </w:rPr>
      </w:pPr>
      <w:r>
        <w:rPr>
          <w:noProof/>
        </w:rPr>
        <w:drawing>
          <wp:inline distT="0" distB="0" distL="0" distR="0" wp14:anchorId="4B07EF08" wp14:editId="0A69D389">
            <wp:extent cx="3031067" cy="3924294"/>
            <wp:effectExtent l="0" t="0" r="0" b="63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9"/>
                    <a:stretch>
                      <a:fillRect/>
                    </a:stretch>
                  </pic:blipFill>
                  <pic:spPr>
                    <a:xfrm>
                      <a:off x="0" y="0"/>
                      <a:ext cx="3041286" cy="3937524"/>
                    </a:xfrm>
                    <a:prstGeom prst="rect">
                      <a:avLst/>
                    </a:prstGeom>
                  </pic:spPr>
                </pic:pic>
              </a:graphicData>
            </a:graphic>
          </wp:inline>
        </w:drawing>
      </w:r>
    </w:p>
    <w:p w14:paraId="467D9713" w14:textId="5C7928F4" w:rsidR="00854C67" w:rsidRDefault="00854C67"/>
    <w:p w14:paraId="2F2505BD" w14:textId="3A59E91F" w:rsidR="00EA4DEC" w:rsidRDefault="00EA4DEC"/>
    <w:p w14:paraId="26510C5A" w14:textId="0E53941E" w:rsidR="00EA4DEC" w:rsidRDefault="00EA4DEC"/>
    <w:p w14:paraId="3765F7F3" w14:textId="5DE5EFD4" w:rsidR="00EA4DEC" w:rsidRDefault="00EA4DEC"/>
    <w:p w14:paraId="592E8DF4" w14:textId="6A089FBB" w:rsidR="00EA4DEC" w:rsidRDefault="00EA4DEC"/>
    <w:p w14:paraId="67E4BDD2" w14:textId="4D5308EA" w:rsidR="00EA4DEC" w:rsidRDefault="00EA4DEC"/>
    <w:p w14:paraId="0589DADE" w14:textId="149E32AB" w:rsidR="00EA4DEC" w:rsidRDefault="00EA4DEC"/>
    <w:p w14:paraId="140A908F" w14:textId="74586788" w:rsidR="00EA4DEC" w:rsidRDefault="00EA4DEC"/>
    <w:p w14:paraId="7E88C556" w14:textId="77777777" w:rsidR="00EA4DEC" w:rsidRDefault="00EA4DEC"/>
    <w:p w14:paraId="1A07FFC8" w14:textId="0BD37604" w:rsidR="00EA4DEC" w:rsidRPr="00EA4DEC" w:rsidRDefault="00DD277E" w:rsidP="00EA4DEC">
      <w:pPr>
        <w:pStyle w:val="Paragraphedeliste"/>
        <w:numPr>
          <w:ilvl w:val="0"/>
          <w:numId w:val="1"/>
        </w:numPr>
        <w:rPr>
          <w:color w:val="9A1311" w:themeColor="accent4" w:themeShade="80"/>
          <w:sz w:val="32"/>
          <w:szCs w:val="32"/>
          <w:u w:val="single"/>
        </w:rPr>
      </w:pPr>
      <w:r>
        <w:rPr>
          <w:color w:val="9A1311" w:themeColor="accent4" w:themeShade="80"/>
          <w:sz w:val="32"/>
          <w:szCs w:val="32"/>
          <w:u w:val="single"/>
        </w:rPr>
        <w:lastRenderedPageBreak/>
        <w:t>Description des différents écrans du site</w:t>
      </w:r>
      <w:r w:rsidRPr="00781690">
        <w:rPr>
          <w:color w:val="9A1311" w:themeColor="accent4" w:themeShade="80"/>
          <w:sz w:val="32"/>
          <w:szCs w:val="32"/>
          <w:u w:val="single"/>
        </w:rPr>
        <w:t> </w:t>
      </w:r>
      <w:r w:rsidR="00EA4DEC">
        <w:rPr>
          <w:color w:val="9A1311" w:themeColor="accent4" w:themeShade="80"/>
          <w:sz w:val="32"/>
          <w:szCs w:val="32"/>
          <w:u w:val="single"/>
        </w:rPr>
        <w:t>et quelques explications de code :</w:t>
      </w:r>
    </w:p>
    <w:p w14:paraId="3A1C1573" w14:textId="77777777" w:rsidR="00821FD4" w:rsidRPr="00781690" w:rsidRDefault="00821FD4" w:rsidP="00821FD4">
      <w:pPr>
        <w:pStyle w:val="Paragraphedeliste"/>
        <w:rPr>
          <w:color w:val="9A1311" w:themeColor="accent4" w:themeShade="80"/>
          <w:sz w:val="32"/>
          <w:szCs w:val="32"/>
          <w:u w:val="single"/>
        </w:rPr>
      </w:pPr>
    </w:p>
    <w:p w14:paraId="7F9315DB" w14:textId="5103FE88" w:rsidR="00854C67" w:rsidRPr="00661F87" w:rsidRDefault="00C30020">
      <w:pPr>
        <w:rPr>
          <w:u w:val="single"/>
        </w:rPr>
      </w:pPr>
      <w:r w:rsidRPr="00661F87">
        <w:rPr>
          <w:u w:val="single"/>
        </w:rPr>
        <w:t>PAGE D</w:t>
      </w:r>
      <w:r w:rsidR="00821FD4" w:rsidRPr="00661F87">
        <w:rPr>
          <w:u w:val="single"/>
        </w:rPr>
        <w:t xml:space="preserve">E CONNEXION : </w:t>
      </w:r>
    </w:p>
    <w:p w14:paraId="21487EED" w14:textId="753A0391" w:rsidR="006F1AE6" w:rsidRDefault="006F1AE6"/>
    <w:p w14:paraId="35FB5907" w14:textId="5F5E8EF8" w:rsidR="00C00D06" w:rsidRDefault="00412686">
      <w:r>
        <w:t xml:space="preserve">Ceci est la </w:t>
      </w:r>
      <w:r w:rsidR="003242AF">
        <w:t>première page ouverte lors du lancement</w:t>
      </w:r>
      <w:r w:rsidR="00C00D06">
        <w:t xml:space="preserve">, la </w:t>
      </w:r>
      <w:r>
        <w:t>page de connexion</w:t>
      </w:r>
      <w:r w:rsidR="00C00D06">
        <w:t>, elle permet de sécuriser celle-ci.</w:t>
      </w:r>
    </w:p>
    <w:p w14:paraId="42F0F276" w14:textId="19DEDADC" w:rsidR="006F1AE6" w:rsidRDefault="006E799C">
      <w:r>
        <w:rPr>
          <w:noProof/>
        </w:rPr>
        <w:drawing>
          <wp:anchor distT="0" distB="0" distL="114300" distR="114300" simplePos="0" relativeHeight="251694080" behindDoc="0" locked="0" layoutInCell="1" allowOverlap="1" wp14:anchorId="4AB9309D" wp14:editId="1C5263BB">
            <wp:simplePos x="0" y="0"/>
            <wp:positionH relativeFrom="column">
              <wp:posOffset>4795339</wp:posOffset>
            </wp:positionH>
            <wp:positionV relativeFrom="paragraph">
              <wp:posOffset>240665</wp:posOffset>
            </wp:positionV>
            <wp:extent cx="1912620" cy="225425"/>
            <wp:effectExtent l="0" t="0" r="0" b="31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12620" cy="225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5C02129E" wp14:editId="27546571">
            <wp:simplePos x="0" y="0"/>
            <wp:positionH relativeFrom="column">
              <wp:posOffset>27305</wp:posOffset>
            </wp:positionH>
            <wp:positionV relativeFrom="paragraph">
              <wp:posOffset>463550</wp:posOffset>
            </wp:positionV>
            <wp:extent cx="3610610" cy="2819400"/>
            <wp:effectExtent l="0" t="0" r="889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0610" cy="2819400"/>
                    </a:xfrm>
                    <a:prstGeom prst="rect">
                      <a:avLst/>
                    </a:prstGeom>
                  </pic:spPr>
                </pic:pic>
              </a:graphicData>
            </a:graphic>
            <wp14:sizeRelH relativeFrom="page">
              <wp14:pctWidth>0</wp14:pctWidth>
            </wp14:sizeRelH>
            <wp14:sizeRelV relativeFrom="page">
              <wp14:pctHeight>0</wp14:pctHeight>
            </wp14:sizeRelV>
          </wp:anchor>
        </w:drawing>
      </w:r>
      <w:r w:rsidR="00C00D06">
        <w:t xml:space="preserve">Le </w:t>
      </w:r>
      <w:r w:rsidR="00FE6843">
        <w:t>visiteur doit</w:t>
      </w:r>
      <w:r w:rsidR="00C00D06">
        <w:t xml:space="preserve"> dans un premier temps entré son login </w:t>
      </w:r>
      <w:r w:rsidR="00FE6843">
        <w:t xml:space="preserve">puis </w:t>
      </w:r>
      <w:r w:rsidR="00B75A46">
        <w:t>son</w:t>
      </w:r>
      <w:r w:rsidR="00FE6843">
        <w:t xml:space="preserve"> mot de passe et cliquer sur connexion. Selon les données saisies il aura accès o</w:t>
      </w:r>
      <w:r w:rsidR="00CA186A">
        <w:t>u</w:t>
      </w:r>
      <w:r w:rsidR="00FE6843">
        <w:t xml:space="preserve"> non au site. </w:t>
      </w:r>
    </w:p>
    <w:p w14:paraId="4FFDACE4" w14:textId="51DE9067" w:rsidR="00854C67" w:rsidRDefault="00854C67"/>
    <w:p w14:paraId="625696A2" w14:textId="1DD9219F" w:rsidR="00854C67" w:rsidRPr="00661F87" w:rsidRDefault="005875C1">
      <w:pPr>
        <w:rPr>
          <w:u w:val="single"/>
        </w:rPr>
      </w:pPr>
      <w:r w:rsidRPr="00661F87">
        <w:rPr>
          <w:u w:val="single"/>
        </w:rPr>
        <w:t>PAGE D’ACCEUIL :</w:t>
      </w:r>
    </w:p>
    <w:p w14:paraId="2DEBA01D" w14:textId="77777777" w:rsidR="005875C1" w:rsidRDefault="005875C1"/>
    <w:p w14:paraId="36CCA1B1" w14:textId="3F64D896" w:rsidR="00854C67" w:rsidRDefault="00782DCA">
      <w:r>
        <w:t xml:space="preserve">Ceci est la page d’accueil, elle contient </w:t>
      </w:r>
      <w:r w:rsidR="00D377B3">
        <w:t>un entête</w:t>
      </w:r>
      <w:r>
        <w:t xml:space="preserve"> qu’on retrouvera sur </w:t>
      </w:r>
      <w:r w:rsidR="000C0E62">
        <w:t>tous les pages</w:t>
      </w:r>
      <w:r>
        <w:t xml:space="preserve">, </w:t>
      </w:r>
      <w:r w:rsidR="00805A08">
        <w:t xml:space="preserve">et une partie </w:t>
      </w:r>
      <w:r w:rsidR="00DD54B8">
        <w:t>ou est afficher le login et le mot de passe du visiteur connecté</w:t>
      </w:r>
      <w:r w:rsidR="000C0E62">
        <w:t>.</w:t>
      </w:r>
    </w:p>
    <w:p w14:paraId="253AE047" w14:textId="3F7B78DC" w:rsidR="00D377B3" w:rsidRDefault="00D377B3">
      <w:r>
        <w:t>Enfin un bouton pour se déconnecter.</w:t>
      </w:r>
    </w:p>
    <w:p w14:paraId="72494FCA" w14:textId="66779E74" w:rsidR="000C0E62" w:rsidRDefault="00D377B3">
      <w:r>
        <w:rPr>
          <w:noProof/>
        </w:rPr>
        <w:drawing>
          <wp:anchor distT="0" distB="0" distL="114300" distR="114300" simplePos="0" relativeHeight="251686912" behindDoc="0" locked="0" layoutInCell="1" allowOverlap="1" wp14:anchorId="1772D145" wp14:editId="6733F555">
            <wp:simplePos x="0" y="0"/>
            <wp:positionH relativeFrom="column">
              <wp:posOffset>100330</wp:posOffset>
            </wp:positionH>
            <wp:positionV relativeFrom="paragraph">
              <wp:posOffset>193675</wp:posOffset>
            </wp:positionV>
            <wp:extent cx="5921375" cy="2895600"/>
            <wp:effectExtent l="0" t="0" r="3175" b="0"/>
            <wp:wrapTopAndBottom/>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21375" cy="2895600"/>
                    </a:xfrm>
                    <a:prstGeom prst="rect">
                      <a:avLst/>
                    </a:prstGeom>
                  </pic:spPr>
                </pic:pic>
              </a:graphicData>
            </a:graphic>
            <wp14:sizeRelH relativeFrom="page">
              <wp14:pctWidth>0</wp14:pctWidth>
            </wp14:sizeRelH>
            <wp14:sizeRelV relativeFrom="page">
              <wp14:pctHeight>0</wp14:pctHeight>
            </wp14:sizeRelV>
          </wp:anchor>
        </w:drawing>
      </w:r>
    </w:p>
    <w:p w14:paraId="4357F142" w14:textId="77777777" w:rsidR="00952FEC" w:rsidRDefault="00952FEC">
      <w:pPr>
        <w:rPr>
          <w:color w:val="FF0000"/>
        </w:rPr>
      </w:pPr>
      <w:r w:rsidRPr="00952FEC">
        <w:rPr>
          <w:b/>
          <w:bCs/>
          <w:color w:val="FF0000"/>
          <w:u w:val="single"/>
        </w:rPr>
        <w:t>Modification du site :</w:t>
      </w:r>
      <w:r w:rsidRPr="00952FEC">
        <w:rPr>
          <w:color w:val="FF0000"/>
        </w:rPr>
        <w:t xml:space="preserve"> </w:t>
      </w:r>
    </w:p>
    <w:p w14:paraId="09DF777A" w14:textId="6FD1D5F2" w:rsidR="00854C67" w:rsidRDefault="00952FEC">
      <w:r>
        <w:t xml:space="preserve">Je n’affiche plus le mot de passe pour la sécurité des utilisateurs. </w:t>
      </w:r>
    </w:p>
    <w:p w14:paraId="13A4BA49" w14:textId="318B2CB5" w:rsidR="00854C67" w:rsidRDefault="00854C67"/>
    <w:p w14:paraId="433ED958" w14:textId="7C1B0B46" w:rsidR="00854C67" w:rsidRDefault="00854C67"/>
    <w:p w14:paraId="348C7271" w14:textId="0B0F3631" w:rsidR="008D310B" w:rsidRDefault="008D310B"/>
    <w:p w14:paraId="619EA0CF" w14:textId="3DB5D497" w:rsidR="008D310B" w:rsidRDefault="008D310B">
      <w:r>
        <w:rPr>
          <w:noProof/>
        </w:rPr>
        <w:drawing>
          <wp:anchor distT="0" distB="0" distL="114300" distR="114300" simplePos="0" relativeHeight="251691008" behindDoc="0" locked="0" layoutInCell="1" allowOverlap="1" wp14:anchorId="63156725" wp14:editId="4F3DA0BE">
            <wp:simplePos x="0" y="0"/>
            <wp:positionH relativeFrom="margin">
              <wp:posOffset>3224530</wp:posOffset>
            </wp:positionH>
            <wp:positionV relativeFrom="margin">
              <wp:posOffset>-294005</wp:posOffset>
            </wp:positionV>
            <wp:extent cx="2628900" cy="2183765"/>
            <wp:effectExtent l="0" t="0" r="0" b="6985"/>
            <wp:wrapSquare wrapText="bothSides"/>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8900" cy="2183765"/>
                    </a:xfrm>
                    <a:prstGeom prst="rect">
                      <a:avLst/>
                    </a:prstGeom>
                  </pic:spPr>
                </pic:pic>
              </a:graphicData>
            </a:graphic>
            <wp14:sizeRelH relativeFrom="margin">
              <wp14:pctWidth>0</wp14:pctWidth>
            </wp14:sizeRelH>
            <wp14:sizeRelV relativeFrom="margin">
              <wp14:pctHeight>0</wp14:pctHeight>
            </wp14:sizeRelV>
          </wp:anchor>
        </w:drawing>
      </w:r>
    </w:p>
    <w:p w14:paraId="4249A312" w14:textId="5FC58B0D" w:rsidR="00A4663D" w:rsidRPr="00661F87" w:rsidRDefault="00787A3D">
      <w:pPr>
        <w:rPr>
          <w:u w:val="single"/>
        </w:rPr>
      </w:pPr>
      <w:r w:rsidRPr="00661F87">
        <w:rPr>
          <w:u w:val="single"/>
        </w:rPr>
        <w:t xml:space="preserve">PAGE </w:t>
      </w:r>
      <w:r w:rsidR="00E14C93" w:rsidRPr="00661F87">
        <w:rPr>
          <w:u w:val="single"/>
        </w:rPr>
        <w:t>CREER UN RAPPORT :</w:t>
      </w:r>
    </w:p>
    <w:p w14:paraId="46617853" w14:textId="2837FC89" w:rsidR="00E14C93" w:rsidRDefault="00E14C93"/>
    <w:p w14:paraId="7426C124" w14:textId="03A9673F" w:rsidR="00E14C93" w:rsidRDefault="00A44B60">
      <w:pPr>
        <w:rPr>
          <w:noProof/>
        </w:rPr>
      </w:pPr>
      <w:r>
        <w:t>Ceci est la page pour créer un rapport, il y a donc un formulaire</w:t>
      </w:r>
      <w:r w:rsidR="00011E2D">
        <w:t>.</w:t>
      </w:r>
      <w:r w:rsidR="008D310B" w:rsidRPr="008D310B">
        <w:rPr>
          <w:noProof/>
        </w:rPr>
        <w:t xml:space="preserve"> </w:t>
      </w:r>
    </w:p>
    <w:p w14:paraId="14EA8CD1" w14:textId="04452A15" w:rsidR="008D310B" w:rsidRDefault="008D310B">
      <w:pPr>
        <w:rPr>
          <w:noProof/>
        </w:rPr>
      </w:pPr>
    </w:p>
    <w:p w14:paraId="6C6C1748" w14:textId="089BFD96" w:rsidR="008D310B" w:rsidRDefault="008D310B">
      <w:pPr>
        <w:rPr>
          <w:noProof/>
        </w:rPr>
      </w:pPr>
    </w:p>
    <w:p w14:paraId="66BA3704" w14:textId="635C2667" w:rsidR="002623E0" w:rsidRDefault="00D26A4D">
      <w:pPr>
        <w:rPr>
          <w:noProof/>
        </w:rPr>
      </w:pPr>
      <w:r>
        <w:rPr>
          <w:noProof/>
        </w:rPr>
        <w:drawing>
          <wp:anchor distT="0" distB="0" distL="114300" distR="114300" simplePos="0" relativeHeight="251695104" behindDoc="1" locked="0" layoutInCell="1" allowOverlap="1" wp14:anchorId="35908C40" wp14:editId="0DC8841A">
            <wp:simplePos x="0" y="0"/>
            <wp:positionH relativeFrom="column">
              <wp:posOffset>-688340</wp:posOffset>
            </wp:positionH>
            <wp:positionV relativeFrom="paragraph">
              <wp:posOffset>754380</wp:posOffset>
            </wp:positionV>
            <wp:extent cx="4503420" cy="2266315"/>
            <wp:effectExtent l="0" t="0" r="0" b="635"/>
            <wp:wrapTight wrapText="bothSides">
              <wp:wrapPolygon edited="0">
                <wp:start x="0" y="0"/>
                <wp:lineTo x="0" y="21424"/>
                <wp:lineTo x="21472" y="21424"/>
                <wp:lineTo x="21472" y="0"/>
                <wp:lineTo x="0" y="0"/>
              </wp:wrapPolygon>
            </wp:wrapTight>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3420" cy="2266315"/>
                    </a:xfrm>
                    <a:prstGeom prst="rect">
                      <a:avLst/>
                    </a:prstGeom>
                  </pic:spPr>
                </pic:pic>
              </a:graphicData>
            </a:graphic>
          </wp:anchor>
        </w:drawing>
      </w:r>
      <w:r w:rsidR="00EB4D50">
        <w:rPr>
          <w:noProof/>
        </w:rPr>
        <w:tab/>
      </w:r>
      <w:r w:rsidR="00EB4D50">
        <w:rPr>
          <w:noProof/>
        </w:rPr>
        <w:tab/>
      </w:r>
      <w:r w:rsidR="00EB4D50">
        <w:rPr>
          <w:noProof/>
        </w:rPr>
        <w:tab/>
      </w:r>
      <w:r w:rsidR="002702A2">
        <w:rPr>
          <w:noProof/>
        </w:rPr>
        <w:tab/>
      </w:r>
      <w:r w:rsidR="002702A2">
        <w:rPr>
          <w:noProof/>
        </w:rPr>
        <w:tab/>
      </w:r>
      <w:r w:rsidR="002702A2">
        <w:rPr>
          <w:noProof/>
        </w:rPr>
        <w:tab/>
      </w:r>
      <w:r w:rsidR="002702A2">
        <w:rPr>
          <w:noProof/>
        </w:rPr>
        <w:tab/>
      </w:r>
      <w:r w:rsidR="002702A2">
        <w:rPr>
          <w:noProof/>
        </w:rPr>
        <w:tab/>
      </w:r>
      <w:r w:rsidR="002702A2">
        <w:rPr>
          <w:noProof/>
        </w:rPr>
        <w:tab/>
      </w:r>
      <w:r w:rsidR="002702A2">
        <w:rPr>
          <w:noProof/>
        </w:rPr>
        <w:tab/>
      </w:r>
      <w:r w:rsidR="002702A2">
        <w:rPr>
          <w:noProof/>
        </w:rPr>
        <w:tab/>
      </w:r>
      <w:r w:rsidR="002702A2">
        <w:rPr>
          <w:noProof/>
        </w:rPr>
        <w:tab/>
      </w:r>
      <w:r w:rsidR="002702A2">
        <w:rPr>
          <w:noProof/>
        </w:rPr>
        <w:tab/>
      </w:r>
      <w:r w:rsidR="002702A2">
        <w:rPr>
          <w:noProof/>
        </w:rPr>
        <w:tab/>
      </w:r>
      <w:r w:rsidR="002702A2">
        <w:rPr>
          <w:noProof/>
        </w:rPr>
        <w:tab/>
      </w:r>
      <w:r w:rsidR="002702A2">
        <w:rPr>
          <w:noProof/>
        </w:rPr>
        <w:tab/>
      </w:r>
      <w:r w:rsidR="002702A2">
        <w:rPr>
          <w:noProof/>
        </w:rPr>
        <w:tab/>
      </w:r>
      <w:r w:rsidR="002702A2">
        <w:rPr>
          <w:noProof/>
        </w:rPr>
        <w:tab/>
      </w:r>
      <w:r w:rsidR="002702A2">
        <w:rPr>
          <w:noProof/>
        </w:rPr>
        <w:tab/>
      </w:r>
      <w:r w:rsidR="002702A2">
        <w:rPr>
          <w:noProof/>
        </w:rPr>
        <w:tab/>
      </w:r>
      <w:r w:rsidR="002702A2">
        <w:rPr>
          <w:noProof/>
        </w:rPr>
        <w:tab/>
      </w:r>
      <w:r w:rsidR="002702A2">
        <w:rPr>
          <w:noProof/>
        </w:rPr>
        <w:tab/>
      </w:r>
      <w:r w:rsidR="002702A2">
        <w:rPr>
          <w:noProof/>
        </w:rPr>
        <w:tab/>
      </w:r>
      <w:r w:rsidR="002702A2">
        <w:rPr>
          <w:noProof/>
        </w:rPr>
        <w:tab/>
      </w:r>
      <w:r w:rsidR="00DA69F2">
        <w:rPr>
          <w:noProof/>
        </w:rPr>
        <w:tab/>
      </w:r>
      <w:r w:rsidR="00DA69F2">
        <w:rPr>
          <w:noProof/>
        </w:rPr>
        <w:tab/>
      </w:r>
      <w:r w:rsidR="00DA69F2">
        <w:rPr>
          <w:noProof/>
        </w:rPr>
        <w:tab/>
      </w:r>
      <w:r w:rsidR="00DA69F2">
        <w:rPr>
          <w:noProof/>
        </w:rPr>
        <w:tab/>
        <w:t xml:space="preserve">      </w:t>
      </w:r>
      <w:r w:rsidR="00393460">
        <w:rPr>
          <w:noProof/>
        </w:rPr>
        <w:t>Ceci est le code pour créer un rapport</w:t>
      </w:r>
      <w:r w:rsidR="005C7231">
        <w:rPr>
          <w:noProof/>
        </w:rPr>
        <w:t xml:space="preserve"> (controleur).</w:t>
      </w:r>
    </w:p>
    <w:p w14:paraId="691542F1" w14:textId="77777777" w:rsidR="00E22AEC" w:rsidRDefault="002623E0">
      <w:pPr>
        <w:rPr>
          <w:noProof/>
        </w:rPr>
      </w:pPr>
      <w:r>
        <w:rPr>
          <w:noProof/>
        </w:rPr>
        <w:t xml:space="preserve">Si </w:t>
      </w:r>
      <w:r w:rsidR="0079492B">
        <w:rPr>
          <w:noProof/>
        </w:rPr>
        <w:t>la valeur est rentr</w:t>
      </w:r>
      <w:r w:rsidR="0051006C">
        <w:rPr>
          <w:noProof/>
        </w:rPr>
        <w:t>ée</w:t>
      </w:r>
      <w:r w:rsidR="0079492B">
        <w:rPr>
          <w:noProof/>
        </w:rPr>
        <w:t xml:space="preserve"> </w:t>
      </w:r>
      <w:r w:rsidR="0051006C">
        <w:rPr>
          <w:noProof/>
        </w:rPr>
        <w:t>on la stock dans une variable.</w:t>
      </w:r>
    </w:p>
    <w:p w14:paraId="35EE2D7A" w14:textId="77777777" w:rsidR="00E22AEC" w:rsidRDefault="00E22AEC">
      <w:pPr>
        <w:rPr>
          <w:noProof/>
        </w:rPr>
      </w:pPr>
    </w:p>
    <w:p w14:paraId="56A42C3A" w14:textId="33CC14C9" w:rsidR="007F24C2" w:rsidRDefault="007F24C2">
      <w:pPr>
        <w:rPr>
          <w:noProof/>
        </w:rPr>
      </w:pPr>
      <w:r>
        <w:rPr>
          <w:noProof/>
        </w:rPr>
        <w:drawing>
          <wp:anchor distT="0" distB="0" distL="114300" distR="114300" simplePos="0" relativeHeight="251696128" behindDoc="0" locked="0" layoutInCell="1" allowOverlap="1" wp14:anchorId="690ABB1B" wp14:editId="448A1805">
            <wp:simplePos x="0" y="0"/>
            <wp:positionH relativeFrom="column">
              <wp:posOffset>-688975</wp:posOffset>
            </wp:positionH>
            <wp:positionV relativeFrom="paragraph">
              <wp:posOffset>1461559</wp:posOffset>
            </wp:positionV>
            <wp:extent cx="4925695" cy="1937385"/>
            <wp:effectExtent l="0" t="0" r="8255" b="571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25695" cy="1937385"/>
                    </a:xfrm>
                    <a:prstGeom prst="rect">
                      <a:avLst/>
                    </a:prstGeom>
                  </pic:spPr>
                </pic:pic>
              </a:graphicData>
            </a:graphic>
            <wp14:sizeRelH relativeFrom="page">
              <wp14:pctWidth>0</wp14:pctWidth>
            </wp14:sizeRelH>
            <wp14:sizeRelV relativeFrom="page">
              <wp14:pctHeight>0</wp14:pctHeight>
            </wp14:sizeRelV>
          </wp:anchor>
        </w:drawing>
      </w:r>
      <w:r>
        <w:rPr>
          <w:noProof/>
        </w:rPr>
        <w:t>Et donc créer un rapport avec la fonction addrapport.</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0F3610E1" w14:textId="40A5CD91" w:rsidR="008D310B" w:rsidRDefault="005C7231">
      <w:pPr>
        <w:rPr>
          <w:noProof/>
        </w:rPr>
      </w:pPr>
      <w:r>
        <w:rPr>
          <w:noProof/>
        </w:rPr>
        <w:t xml:space="preserve">Modele : </w:t>
      </w:r>
      <w:r w:rsidR="00733602">
        <w:rPr>
          <w:noProof/>
        </w:rPr>
        <w:t xml:space="preserve">Elle </w:t>
      </w:r>
      <w:r w:rsidR="00866E40">
        <w:rPr>
          <w:noProof/>
        </w:rPr>
        <w:t xml:space="preserve">comporte </w:t>
      </w:r>
      <w:r w:rsidR="00104FC5">
        <w:rPr>
          <w:noProof/>
        </w:rPr>
        <w:t>d’</w:t>
      </w:r>
      <w:r w:rsidR="00866E40">
        <w:rPr>
          <w:noProof/>
        </w:rPr>
        <w:t xml:space="preserve">un insert into, une requête SQL qui ajoute le rapport dans la base de donnée. </w:t>
      </w:r>
    </w:p>
    <w:p w14:paraId="7518627F" w14:textId="4387A1F7" w:rsidR="00A77DD5" w:rsidRDefault="00A77DD5">
      <w:pPr>
        <w:rPr>
          <w:noProof/>
        </w:rPr>
      </w:pPr>
    </w:p>
    <w:p w14:paraId="455D5613" w14:textId="28BBEC79" w:rsidR="00A77DD5" w:rsidRDefault="00A77DD5">
      <w:pPr>
        <w:rPr>
          <w:noProof/>
        </w:rPr>
      </w:pPr>
    </w:p>
    <w:p w14:paraId="4C6BA211" w14:textId="58354449" w:rsidR="00A77DD5" w:rsidRDefault="00A77DD5">
      <w:pPr>
        <w:rPr>
          <w:noProof/>
        </w:rPr>
      </w:pPr>
    </w:p>
    <w:p w14:paraId="0E8983C2" w14:textId="4C9057C8" w:rsidR="00A77DD5" w:rsidRDefault="00A77DD5">
      <w:pPr>
        <w:rPr>
          <w:noProof/>
        </w:rPr>
      </w:pPr>
    </w:p>
    <w:p w14:paraId="5884773C" w14:textId="6CDF21FE" w:rsidR="00A77DD5" w:rsidRDefault="00A77DD5">
      <w:pPr>
        <w:rPr>
          <w:noProof/>
        </w:rPr>
      </w:pPr>
    </w:p>
    <w:p w14:paraId="03AAA24C" w14:textId="3B911C73" w:rsidR="00E14C93" w:rsidRDefault="00E14C93"/>
    <w:p w14:paraId="7315D614" w14:textId="532E3E39" w:rsidR="00A4663D" w:rsidRPr="00661F87" w:rsidRDefault="001F2D79">
      <w:pPr>
        <w:rPr>
          <w:u w:val="single"/>
        </w:rPr>
      </w:pPr>
      <w:r w:rsidRPr="00661F87">
        <w:rPr>
          <w:u w:val="single"/>
        </w:rPr>
        <w:t xml:space="preserve">PAGE DE </w:t>
      </w:r>
      <w:r w:rsidR="003635A4" w:rsidRPr="00661F87">
        <w:rPr>
          <w:u w:val="single"/>
        </w:rPr>
        <w:t xml:space="preserve">LA </w:t>
      </w:r>
      <w:r w:rsidRPr="00661F87">
        <w:rPr>
          <w:u w:val="single"/>
        </w:rPr>
        <w:t>LISTE DE</w:t>
      </w:r>
      <w:r w:rsidR="003635A4" w:rsidRPr="00661F87">
        <w:rPr>
          <w:u w:val="single"/>
        </w:rPr>
        <w:t>S</w:t>
      </w:r>
      <w:r w:rsidRPr="00661F87">
        <w:rPr>
          <w:u w:val="single"/>
        </w:rPr>
        <w:t xml:space="preserve"> MEDECINS :</w:t>
      </w:r>
    </w:p>
    <w:p w14:paraId="717BDDE9" w14:textId="2816E066" w:rsidR="00A4663D" w:rsidRDefault="00A4663D"/>
    <w:p w14:paraId="5598AA74" w14:textId="106F8E47" w:rsidR="008449EE" w:rsidRDefault="008D310B">
      <w:r>
        <w:rPr>
          <w:noProof/>
        </w:rPr>
        <w:drawing>
          <wp:anchor distT="0" distB="0" distL="114300" distR="114300" simplePos="0" relativeHeight="251688960" behindDoc="0" locked="0" layoutInCell="1" allowOverlap="1" wp14:anchorId="5552A412" wp14:editId="62C70DAE">
            <wp:simplePos x="0" y="0"/>
            <wp:positionH relativeFrom="column">
              <wp:posOffset>-1905</wp:posOffset>
            </wp:positionH>
            <wp:positionV relativeFrom="paragraph">
              <wp:posOffset>374650</wp:posOffset>
            </wp:positionV>
            <wp:extent cx="5314950" cy="2480310"/>
            <wp:effectExtent l="0" t="0" r="0" b="0"/>
            <wp:wrapTopAndBottom/>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14950" cy="2480310"/>
                    </a:xfrm>
                    <a:prstGeom prst="rect">
                      <a:avLst/>
                    </a:prstGeom>
                  </pic:spPr>
                </pic:pic>
              </a:graphicData>
            </a:graphic>
            <wp14:sizeRelH relativeFrom="page">
              <wp14:pctWidth>0</wp14:pctWidth>
            </wp14:sizeRelH>
            <wp14:sizeRelV relativeFrom="page">
              <wp14:pctHeight>0</wp14:pctHeight>
            </wp14:sizeRelV>
          </wp:anchor>
        </w:drawing>
      </w:r>
      <w:r w:rsidR="00011E2D">
        <w:t xml:space="preserve">Ceci est la page de </w:t>
      </w:r>
      <w:r w:rsidR="00066886">
        <w:t xml:space="preserve">la </w:t>
      </w:r>
      <w:r w:rsidR="00011E2D">
        <w:t>liste des médecins ont peu</w:t>
      </w:r>
      <w:r w:rsidR="007E3558">
        <w:t xml:space="preserve">t </w:t>
      </w:r>
      <w:r w:rsidR="00190FED">
        <w:t>effectuer une recherche de médecin, voir les rapports du médecin et modifier un médecin.</w:t>
      </w:r>
    </w:p>
    <w:p w14:paraId="6A7EA021" w14:textId="7CD6F023" w:rsidR="00A4663D" w:rsidRDefault="00FF52F6">
      <w:r>
        <w:rPr>
          <w:noProof/>
        </w:rPr>
        <w:lastRenderedPageBreak/>
        <w:drawing>
          <wp:anchor distT="0" distB="0" distL="114300" distR="114300" simplePos="0" relativeHeight="251697152" behindDoc="0" locked="0" layoutInCell="1" allowOverlap="1" wp14:anchorId="170B17EA" wp14:editId="0839AD54">
            <wp:simplePos x="0" y="0"/>
            <wp:positionH relativeFrom="column">
              <wp:posOffset>1905</wp:posOffset>
            </wp:positionH>
            <wp:positionV relativeFrom="paragraph">
              <wp:posOffset>0</wp:posOffset>
            </wp:positionV>
            <wp:extent cx="3260090" cy="1185545"/>
            <wp:effectExtent l="0" t="0" r="0" b="0"/>
            <wp:wrapSquare wrapText="bothSides"/>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260090" cy="1185545"/>
                    </a:xfrm>
                    <a:prstGeom prst="rect">
                      <a:avLst/>
                    </a:prstGeom>
                  </pic:spPr>
                </pic:pic>
              </a:graphicData>
            </a:graphic>
            <wp14:sizeRelH relativeFrom="page">
              <wp14:pctWidth>0</wp14:pctWidth>
            </wp14:sizeRelH>
            <wp14:sizeRelV relativeFrom="page">
              <wp14:pctHeight>0</wp14:pctHeight>
            </wp14:sizeRelV>
          </wp:anchor>
        </w:drawing>
      </w:r>
      <w:r w:rsidR="008F6B19">
        <w:t>Ceci est le code pour la recherche des médecins</w:t>
      </w:r>
      <w:r w:rsidR="005C7231">
        <w:t xml:space="preserve"> (</w:t>
      </w:r>
      <w:r w:rsidR="005D3F4A">
        <w:t>contrôleur</w:t>
      </w:r>
      <w:r w:rsidR="005C7231">
        <w:t>)</w:t>
      </w:r>
      <w:r w:rsidR="00F52BD4">
        <w:t xml:space="preserve">. Elle </w:t>
      </w:r>
      <w:r w:rsidR="00531618">
        <w:t>vérifie</w:t>
      </w:r>
      <w:r w:rsidR="00F52BD4">
        <w:t xml:space="preserve"> si le nom </w:t>
      </w:r>
      <w:r w:rsidR="00531618">
        <w:t xml:space="preserve">(recherche par nom uniquement) est bien </w:t>
      </w:r>
      <w:r w:rsidR="00302797">
        <w:t>rentré</w:t>
      </w:r>
      <w:r w:rsidR="00531618">
        <w:t xml:space="preserve"> et elle </w:t>
      </w:r>
      <w:r w:rsidR="00302797">
        <w:t>le stock</w:t>
      </w:r>
      <w:r w:rsidR="00531618">
        <w:t xml:space="preserve"> dans une variable.</w:t>
      </w:r>
      <w:r w:rsidR="00302797">
        <w:t xml:space="preserve"> </w:t>
      </w:r>
    </w:p>
    <w:p w14:paraId="5F9B323F" w14:textId="77777777" w:rsidR="004B7344" w:rsidRDefault="004B7344"/>
    <w:p w14:paraId="34A5ADDF" w14:textId="77777777" w:rsidR="004B7344" w:rsidRDefault="004B7344"/>
    <w:p w14:paraId="7EB3ACFC" w14:textId="357C75C8" w:rsidR="00953974" w:rsidRDefault="00302797">
      <w:r>
        <w:t xml:space="preserve">La fonction </w:t>
      </w:r>
      <w:proofErr w:type="spellStart"/>
      <w:proofErr w:type="gramStart"/>
      <w:r>
        <w:t>medecinDAO</w:t>
      </w:r>
      <w:proofErr w:type="spellEnd"/>
      <w:r>
        <w:t> ::</w:t>
      </w:r>
      <w:proofErr w:type="gramEnd"/>
      <w:r>
        <w:t xml:space="preserve"> </w:t>
      </w:r>
      <w:proofErr w:type="spellStart"/>
      <w:r>
        <w:t>searchmedecin</w:t>
      </w:r>
      <w:proofErr w:type="spellEnd"/>
      <w:r>
        <w:t xml:space="preserve">($nom) </w:t>
      </w:r>
      <w:r w:rsidR="005C7231">
        <w:t xml:space="preserve">dans le </w:t>
      </w:r>
      <w:r w:rsidR="005D3F4A">
        <w:t>modèle</w:t>
      </w:r>
      <w:r w:rsidR="005C7231">
        <w:t xml:space="preserve"> </w:t>
      </w:r>
      <w:r>
        <w:t xml:space="preserve">utilise la requête SQL </w:t>
      </w:r>
      <w:r w:rsidR="00AA6C31">
        <w:t>suivante :</w:t>
      </w:r>
    </w:p>
    <w:p w14:paraId="2D13C1FB" w14:textId="79169B7A" w:rsidR="00FF52F6" w:rsidRPr="00661F87" w:rsidRDefault="00953974" w:rsidP="00661F87">
      <w:pPr>
        <w:shd w:val="clear" w:color="auto" w:fill="202330"/>
        <w:spacing w:line="285" w:lineRule="atLeast"/>
        <w:rPr>
          <w:rFonts w:ascii="Consolas" w:eastAsia="Times New Roman" w:hAnsi="Consolas" w:cs="Times New Roman"/>
          <w:color w:val="FFF0F5"/>
          <w:sz w:val="21"/>
          <w:szCs w:val="21"/>
          <w:lang w:eastAsia="fr-FR"/>
        </w:rPr>
      </w:pPr>
      <w:r w:rsidRPr="00953974">
        <w:rPr>
          <w:rFonts w:ascii="Consolas" w:eastAsia="Times New Roman" w:hAnsi="Consolas" w:cs="Times New Roman"/>
          <w:color w:val="E1ECF2"/>
          <w:sz w:val="21"/>
          <w:szCs w:val="21"/>
          <w:lang w:eastAsia="fr-FR"/>
        </w:rPr>
        <w:t>"</w:t>
      </w:r>
      <w:r w:rsidRPr="00953974">
        <w:rPr>
          <w:rFonts w:ascii="Consolas" w:eastAsia="Times New Roman" w:hAnsi="Consolas" w:cs="Times New Roman"/>
          <w:color w:val="FAE8B6"/>
          <w:sz w:val="21"/>
          <w:szCs w:val="21"/>
          <w:lang w:eastAsia="fr-FR"/>
        </w:rPr>
        <w:t xml:space="preserve">select * </w:t>
      </w:r>
      <w:proofErr w:type="spellStart"/>
      <w:r w:rsidRPr="00953974">
        <w:rPr>
          <w:rFonts w:ascii="Consolas" w:eastAsia="Times New Roman" w:hAnsi="Consolas" w:cs="Times New Roman"/>
          <w:color w:val="FAE8B6"/>
          <w:sz w:val="21"/>
          <w:szCs w:val="21"/>
          <w:lang w:eastAsia="fr-FR"/>
        </w:rPr>
        <w:t>from</w:t>
      </w:r>
      <w:proofErr w:type="spellEnd"/>
      <w:r w:rsidRPr="00953974">
        <w:rPr>
          <w:rFonts w:ascii="Consolas" w:eastAsia="Times New Roman" w:hAnsi="Consolas" w:cs="Times New Roman"/>
          <w:color w:val="FAE8B6"/>
          <w:sz w:val="21"/>
          <w:szCs w:val="21"/>
          <w:lang w:eastAsia="fr-FR"/>
        </w:rPr>
        <w:t xml:space="preserve"> </w:t>
      </w:r>
      <w:proofErr w:type="spellStart"/>
      <w:r w:rsidRPr="00953974">
        <w:rPr>
          <w:rFonts w:ascii="Consolas" w:eastAsia="Times New Roman" w:hAnsi="Consolas" w:cs="Times New Roman"/>
          <w:color w:val="FAE8B6"/>
          <w:sz w:val="21"/>
          <w:szCs w:val="21"/>
          <w:lang w:eastAsia="fr-FR"/>
        </w:rPr>
        <w:t>medecin</w:t>
      </w:r>
      <w:proofErr w:type="spellEnd"/>
      <w:r w:rsidRPr="00953974">
        <w:rPr>
          <w:rFonts w:ascii="Consolas" w:eastAsia="Times New Roman" w:hAnsi="Consolas" w:cs="Times New Roman"/>
          <w:color w:val="FAE8B6"/>
          <w:sz w:val="21"/>
          <w:szCs w:val="21"/>
          <w:lang w:eastAsia="fr-FR"/>
        </w:rPr>
        <w:t xml:space="preserve"> </w:t>
      </w:r>
      <w:proofErr w:type="spellStart"/>
      <w:r w:rsidRPr="00953974">
        <w:rPr>
          <w:rFonts w:ascii="Consolas" w:eastAsia="Times New Roman" w:hAnsi="Consolas" w:cs="Times New Roman"/>
          <w:color w:val="FAE8B6"/>
          <w:sz w:val="21"/>
          <w:szCs w:val="21"/>
          <w:lang w:eastAsia="fr-FR"/>
        </w:rPr>
        <w:t>where</w:t>
      </w:r>
      <w:proofErr w:type="spellEnd"/>
      <w:r w:rsidRPr="00953974">
        <w:rPr>
          <w:rFonts w:ascii="Consolas" w:eastAsia="Times New Roman" w:hAnsi="Consolas" w:cs="Times New Roman"/>
          <w:color w:val="FAE8B6"/>
          <w:sz w:val="21"/>
          <w:szCs w:val="21"/>
          <w:lang w:eastAsia="fr-FR"/>
        </w:rPr>
        <w:t xml:space="preserve"> nom like : nom</w:t>
      </w:r>
      <w:r w:rsidRPr="00953974">
        <w:rPr>
          <w:rFonts w:ascii="Consolas" w:eastAsia="Times New Roman" w:hAnsi="Consolas" w:cs="Times New Roman"/>
          <w:color w:val="E1ECF2"/>
          <w:sz w:val="21"/>
          <w:szCs w:val="21"/>
          <w:lang w:eastAsia="fr-FR"/>
        </w:rPr>
        <w:t>"</w:t>
      </w:r>
    </w:p>
    <w:p w14:paraId="1ADC8141" w14:textId="77777777" w:rsidR="00FF52F6" w:rsidRDefault="00FF52F6"/>
    <w:p w14:paraId="6F6925A6" w14:textId="356FBE18" w:rsidR="003635A4" w:rsidRPr="00661F87" w:rsidRDefault="003635A4">
      <w:pPr>
        <w:rPr>
          <w:u w:val="single"/>
        </w:rPr>
      </w:pPr>
      <w:r w:rsidRPr="00661F87">
        <w:rPr>
          <w:u w:val="single"/>
        </w:rPr>
        <w:t>PAGE DE LA LISTE DES RAPPORTS :</w:t>
      </w:r>
    </w:p>
    <w:p w14:paraId="7291626A" w14:textId="40521115" w:rsidR="00A4663D" w:rsidRDefault="00A4663D"/>
    <w:p w14:paraId="0F5CCC1E" w14:textId="77777777" w:rsidR="00661F87" w:rsidRDefault="003635A4">
      <w:r>
        <w:t xml:space="preserve">Ceci est la page de la liste des rapports ont peut effectuer une recherche par date </w:t>
      </w:r>
      <w:r w:rsidR="00F95349">
        <w:t>de rapport et modifier un rapport.</w:t>
      </w:r>
    </w:p>
    <w:p w14:paraId="15F05602" w14:textId="52EDFF02" w:rsidR="00A4663D" w:rsidRDefault="008D310B">
      <w:r>
        <w:rPr>
          <w:noProof/>
        </w:rPr>
        <w:drawing>
          <wp:anchor distT="0" distB="0" distL="114300" distR="114300" simplePos="0" relativeHeight="251689984" behindDoc="0" locked="0" layoutInCell="1" allowOverlap="1" wp14:anchorId="52016225" wp14:editId="59593D03">
            <wp:simplePos x="0" y="0"/>
            <wp:positionH relativeFrom="column">
              <wp:posOffset>66040</wp:posOffset>
            </wp:positionH>
            <wp:positionV relativeFrom="paragraph">
              <wp:posOffset>193675</wp:posOffset>
            </wp:positionV>
            <wp:extent cx="5384800" cy="2559685"/>
            <wp:effectExtent l="0" t="0" r="6350" b="0"/>
            <wp:wrapTopAndBottom/>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84800" cy="2559685"/>
                    </a:xfrm>
                    <a:prstGeom prst="rect">
                      <a:avLst/>
                    </a:prstGeom>
                  </pic:spPr>
                </pic:pic>
              </a:graphicData>
            </a:graphic>
            <wp14:sizeRelH relativeFrom="page">
              <wp14:pctWidth>0</wp14:pctWidth>
            </wp14:sizeRelH>
            <wp14:sizeRelV relativeFrom="page">
              <wp14:pctHeight>0</wp14:pctHeight>
            </wp14:sizeRelV>
          </wp:anchor>
        </w:drawing>
      </w:r>
    </w:p>
    <w:p w14:paraId="39273176" w14:textId="77777777" w:rsidR="00BD74F7" w:rsidRDefault="00BD74F7"/>
    <w:p w14:paraId="2FEB0378" w14:textId="3914C0A1" w:rsidR="00A4663D" w:rsidRDefault="00EC41F4">
      <w:r>
        <w:t>Pour modifier un rapport</w:t>
      </w:r>
      <w:r w:rsidR="00217623">
        <w:t> :</w:t>
      </w:r>
    </w:p>
    <w:p w14:paraId="1F965D91" w14:textId="6BB781DE" w:rsidR="00217623" w:rsidRDefault="005C7231">
      <w:r>
        <w:rPr>
          <w:noProof/>
        </w:rPr>
        <w:drawing>
          <wp:anchor distT="0" distB="0" distL="114300" distR="114300" simplePos="0" relativeHeight="251699200" behindDoc="0" locked="0" layoutInCell="1" allowOverlap="1" wp14:anchorId="6E1B7C67" wp14:editId="1A6C308B">
            <wp:simplePos x="0" y="0"/>
            <wp:positionH relativeFrom="column">
              <wp:posOffset>2015309</wp:posOffset>
            </wp:positionH>
            <wp:positionV relativeFrom="paragraph">
              <wp:posOffset>257628</wp:posOffset>
            </wp:positionV>
            <wp:extent cx="4729480" cy="1623695"/>
            <wp:effectExtent l="0" t="0" r="0" b="0"/>
            <wp:wrapSquare wrapText="bothSides"/>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29480" cy="16236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2385F680" wp14:editId="3E0FA05E">
            <wp:simplePos x="0" y="0"/>
            <wp:positionH relativeFrom="column">
              <wp:posOffset>-655955</wp:posOffset>
            </wp:positionH>
            <wp:positionV relativeFrom="paragraph">
              <wp:posOffset>262618</wp:posOffset>
            </wp:positionV>
            <wp:extent cx="2527300" cy="1398270"/>
            <wp:effectExtent l="0" t="0" r="6350" b="0"/>
            <wp:wrapSquare wrapText="bothSides"/>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527300" cy="1398270"/>
                    </a:xfrm>
                    <a:prstGeom prst="rect">
                      <a:avLst/>
                    </a:prstGeom>
                  </pic:spPr>
                </pic:pic>
              </a:graphicData>
            </a:graphic>
            <wp14:sizeRelH relativeFrom="page">
              <wp14:pctWidth>0</wp14:pctWidth>
            </wp14:sizeRelH>
            <wp14:sizeRelV relativeFrom="page">
              <wp14:pctHeight>0</wp14:pctHeight>
            </wp14:sizeRelV>
          </wp:anchor>
        </w:drawing>
      </w:r>
      <w:r w:rsidR="005D3F4A">
        <w:t>Contrôleur</w:t>
      </w:r>
      <w:r>
        <w:t xml:space="preserve"> : </w:t>
      </w:r>
      <w:r>
        <w:tab/>
      </w:r>
      <w:r>
        <w:tab/>
      </w:r>
      <w:r>
        <w:tab/>
      </w:r>
      <w:r>
        <w:tab/>
      </w:r>
      <w:r w:rsidR="005D3F4A">
        <w:t>Modèle</w:t>
      </w:r>
      <w:r>
        <w:t> :</w:t>
      </w:r>
    </w:p>
    <w:p w14:paraId="43E53735" w14:textId="77777777" w:rsidR="005338EB" w:rsidRDefault="005338EB" w:rsidP="00416AA8">
      <w:pPr>
        <w:ind w:left="360"/>
        <w:rPr>
          <w:color w:val="9A1311" w:themeColor="accent4" w:themeShade="80"/>
          <w:sz w:val="32"/>
          <w:szCs w:val="32"/>
          <w:u w:val="single"/>
        </w:rPr>
      </w:pPr>
    </w:p>
    <w:p w14:paraId="0B47A952" w14:textId="1D2D6594" w:rsidR="00416AA8" w:rsidRPr="005C7231" w:rsidRDefault="005D3F4A" w:rsidP="005C7231">
      <w:r>
        <w:t>Vue</w:t>
      </w:r>
      <w:r w:rsidR="005C7231">
        <w:t xml:space="preserve"> : </w:t>
      </w:r>
      <w:r w:rsidR="005C7231">
        <w:rPr>
          <w:noProof/>
        </w:rPr>
        <w:drawing>
          <wp:inline distT="0" distB="0" distL="0" distR="0" wp14:anchorId="416D81F2" wp14:editId="35E61083">
            <wp:extent cx="5932170" cy="14605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2170" cy="146050"/>
                    </a:xfrm>
                    <a:prstGeom prst="rect">
                      <a:avLst/>
                    </a:prstGeom>
                  </pic:spPr>
                </pic:pic>
              </a:graphicData>
            </a:graphic>
          </wp:inline>
        </w:drawing>
      </w:r>
    </w:p>
    <w:p w14:paraId="3B16C329" w14:textId="22F9DA22" w:rsidR="00416AA8" w:rsidRDefault="00416AA8" w:rsidP="00E109C7">
      <w:pPr>
        <w:rPr>
          <w:color w:val="9A1311" w:themeColor="accent4" w:themeShade="80"/>
          <w:sz w:val="32"/>
          <w:szCs w:val="32"/>
          <w:u w:val="single"/>
        </w:rPr>
      </w:pPr>
    </w:p>
    <w:p w14:paraId="50269A56" w14:textId="77777777" w:rsidR="00E109C7" w:rsidRDefault="00E109C7" w:rsidP="00E109C7">
      <w:pPr>
        <w:rPr>
          <w:color w:val="9A1311" w:themeColor="accent4" w:themeShade="80"/>
          <w:sz w:val="32"/>
          <w:szCs w:val="32"/>
          <w:u w:val="single"/>
        </w:rPr>
      </w:pPr>
      <w:r>
        <w:rPr>
          <w:color w:val="9A1311" w:themeColor="accent4" w:themeShade="80"/>
          <w:sz w:val="32"/>
          <w:szCs w:val="32"/>
          <w:u w:val="single"/>
        </w:rPr>
        <w:t>Modification/Maintenance du site :</w:t>
      </w:r>
    </w:p>
    <w:p w14:paraId="66320A30" w14:textId="077DDAE8" w:rsidR="00E109C7" w:rsidRPr="00E109C7" w:rsidRDefault="00E109C7" w:rsidP="00E109C7">
      <w:pPr>
        <w:rPr>
          <w:sz w:val="28"/>
          <w:szCs w:val="28"/>
        </w:rPr>
      </w:pPr>
      <w:r w:rsidRPr="00E109C7">
        <w:rPr>
          <w:sz w:val="28"/>
          <w:szCs w:val="28"/>
        </w:rPr>
        <w:t>R</w:t>
      </w:r>
      <w:r>
        <w:rPr>
          <w:sz w:val="28"/>
          <w:szCs w:val="28"/>
        </w:rPr>
        <w:t>é</w:t>
      </w:r>
      <w:r w:rsidRPr="00E109C7">
        <w:rPr>
          <w:sz w:val="28"/>
          <w:szCs w:val="28"/>
        </w:rPr>
        <w:t>duction d</w:t>
      </w:r>
      <w:r>
        <w:rPr>
          <w:sz w:val="28"/>
          <w:szCs w:val="28"/>
        </w:rPr>
        <w:t>u</w:t>
      </w:r>
      <w:r w:rsidRPr="00E109C7">
        <w:rPr>
          <w:sz w:val="28"/>
          <w:szCs w:val="28"/>
        </w:rPr>
        <w:t xml:space="preserve"> nombre de Controller </w:t>
      </w:r>
      <w:r>
        <w:rPr>
          <w:sz w:val="28"/>
          <w:szCs w:val="28"/>
        </w:rPr>
        <w:t xml:space="preserve">pour faciliter la compréhension et que le code soit plus propre. </w:t>
      </w:r>
    </w:p>
    <w:p w14:paraId="6ED97A4E" w14:textId="6F4034C3" w:rsidR="00416AA8" w:rsidRDefault="00416AA8" w:rsidP="009C19A9">
      <w:pPr>
        <w:rPr>
          <w:color w:val="9A1311" w:themeColor="accent4" w:themeShade="80"/>
          <w:sz w:val="32"/>
          <w:szCs w:val="32"/>
          <w:u w:val="single"/>
        </w:rPr>
      </w:pPr>
    </w:p>
    <w:p w14:paraId="3A313128" w14:textId="36D0D9AD" w:rsidR="00416AA8" w:rsidRDefault="00416AA8" w:rsidP="00416AA8">
      <w:pPr>
        <w:ind w:left="360"/>
        <w:rPr>
          <w:color w:val="9A1311" w:themeColor="accent4" w:themeShade="80"/>
          <w:sz w:val="32"/>
          <w:szCs w:val="32"/>
          <w:u w:val="single"/>
        </w:rPr>
      </w:pPr>
    </w:p>
    <w:p w14:paraId="4A1889FD" w14:textId="77777777" w:rsidR="00416AA8" w:rsidRDefault="00416AA8" w:rsidP="00416AA8">
      <w:pPr>
        <w:ind w:left="360"/>
        <w:rPr>
          <w:color w:val="9A1311" w:themeColor="accent4" w:themeShade="80"/>
          <w:sz w:val="32"/>
          <w:szCs w:val="32"/>
          <w:u w:val="single"/>
        </w:rPr>
      </w:pPr>
    </w:p>
    <w:p w14:paraId="5FC479CD" w14:textId="77777777" w:rsidR="00416AA8" w:rsidRDefault="00416AA8" w:rsidP="005B2DB7">
      <w:pPr>
        <w:rPr>
          <w:color w:val="9A1311" w:themeColor="accent4" w:themeShade="80"/>
          <w:sz w:val="32"/>
          <w:szCs w:val="32"/>
          <w:u w:val="single"/>
        </w:rPr>
      </w:pPr>
    </w:p>
    <w:p w14:paraId="33F1B82B" w14:textId="6B423C27" w:rsidR="00314EDE" w:rsidRPr="005B2DB7" w:rsidRDefault="00314EDE" w:rsidP="005B2DB7">
      <w:pPr>
        <w:rPr>
          <w:color w:val="9A1311" w:themeColor="accent4" w:themeShade="80"/>
          <w:sz w:val="32"/>
          <w:szCs w:val="32"/>
          <w:u w:val="single"/>
        </w:rPr>
      </w:pPr>
    </w:p>
    <w:tbl>
      <w:tblPr>
        <w:tblW w:w="0" w:type="auto"/>
        <w:tblLayout w:type="fixed"/>
        <w:tblLook w:val="0600" w:firstRow="0" w:lastRow="0" w:firstColumn="0" w:lastColumn="0" w:noHBand="1" w:noVBand="1"/>
      </w:tblPr>
      <w:tblGrid>
        <w:gridCol w:w="9350"/>
      </w:tblGrid>
      <w:tr w:rsidR="00AA7317" w14:paraId="150429D0" w14:textId="77777777" w:rsidTr="00ED38DD">
        <w:trPr>
          <w:trHeight w:val="13392"/>
        </w:trPr>
        <w:tc>
          <w:tcPr>
            <w:tcW w:w="9350" w:type="dxa"/>
            <w:vAlign w:val="center"/>
          </w:tcPr>
          <w:p w14:paraId="5B331094" w14:textId="77777777" w:rsidR="00AA7317" w:rsidRDefault="00AA7317" w:rsidP="00ED38DD">
            <w:pPr>
              <w:jc w:val="center"/>
            </w:pPr>
            <w:r w:rsidRPr="00173543">
              <w:rPr>
                <w:noProof/>
                <w:lang w:bidi="fr-FR"/>
              </w:rPr>
              <mc:AlternateContent>
                <mc:Choice Requires="wps">
                  <w:drawing>
                    <wp:inline distT="0" distB="0" distL="0" distR="0" wp14:anchorId="544F28B9" wp14:editId="7BDA2622">
                      <wp:extent cx="5067301" cy="259080"/>
                      <wp:effectExtent l="0" t="0" r="0" b="0"/>
                      <wp:docPr id="21" name="Form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067301" cy="25908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3"/>
                              </a:solidFill>
                              <a:ln w="12700">
                                <a:miter lim="400000"/>
                              </a:ln>
                            </wps:spPr>
                            <wps:bodyPr lIns="38100" tIns="38100" rIns="38100" bIns="38100" anchor="ctr"/>
                          </wps:wsp>
                        </a:graphicData>
                      </a:graphic>
                    </wp:inline>
                  </w:drawing>
                </mc:Choice>
                <mc:Fallback>
                  <w:pict>
                    <v:shape w14:anchorId="2697B19B" id="Forme" o:spid="_x0000_s1026" alt="&quot;&quot;" style="width:399pt;height:20.4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" path="m,l,21600r931,l931,11012r19738,l20669,21600r931,l21600,,,xe" fillcolor="#eed0c6 [3206]" stroked="f" strokeweight="1pt">
                      <v:stroke miterlimit="4" joinstyle="miter"/>
                      <v:path arrowok="t" o:extrusionok="f" o:connecttype="custom" o:connectlocs="2533651,129540;2533651,129540;2533651,129540;2533651,129540" o:connectangles="0,90,180,270"/>
                      <w10:anchorlock/>
                    </v:shape>
                  </w:pict>
                </mc:Fallback>
              </mc:AlternateContent>
            </w:r>
          </w:p>
          <w:p w14:paraId="510FD821" w14:textId="1DFB5145" w:rsidR="00AA7317" w:rsidRDefault="000152B3" w:rsidP="00ED38DD">
            <w:pPr>
              <w:pStyle w:val="Citation"/>
            </w:pPr>
            <w:r>
              <w:t>FIN</w:t>
            </w:r>
            <w:r w:rsidR="00941382">
              <w:t xml:space="preserve"> de la documentation technique.</w:t>
            </w:r>
          </w:p>
          <w:p w14:paraId="67E34613" w14:textId="77777777" w:rsidR="00AA7317" w:rsidRPr="00AA7317" w:rsidRDefault="00A82D92" w:rsidP="00ED38DD">
            <w:pPr>
              <w:jc w:val="center"/>
            </w:pPr>
            <w:r w:rsidRPr="00173543">
              <w:rPr>
                <w:noProof/>
                <w:lang w:bidi="fr-FR"/>
              </w:rPr>
              <mc:AlternateContent>
                <mc:Choice Requires="wps">
                  <w:drawing>
                    <wp:inline distT="0" distB="0" distL="0" distR="0" wp14:anchorId="7AF5D9E3" wp14:editId="44B4DD44">
                      <wp:extent cx="5067301" cy="260350"/>
                      <wp:effectExtent l="0" t="0" r="0" b="6350"/>
                      <wp:docPr id="20" name="Form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067301" cy="260350"/>
                              </a:xfrm>
                              <a:custGeom>
                                <a:avLst/>
                                <a:gdLst/>
                                <a:ahLst/>
                                <a:cxnLst>
                                  <a:cxn ang="0">
                                    <a:pos x="wd2" y="hd2"/>
                                  </a:cxn>
                                  <a:cxn ang="5400000">
                                    <a:pos x="wd2" y="hd2"/>
                                  </a:cxn>
                                  <a:cxn ang="10800000">
                                    <a:pos x="wd2" y="hd2"/>
                                  </a:cxn>
                                  <a:cxn ang="16200000">
                                    <a:pos x="wd2" y="hd2"/>
                                  </a:cxn>
                                </a:cxnLst>
                                <a:rect l="0" t="0" r="r" b="b"/>
                                <a:pathLst>
                                  <a:path w="21600" h="21600" extrusionOk="0">
                                    <a:moveTo>
                                      <a:pt x="20669" y="0"/>
                                    </a:moveTo>
                                    <a:lnTo>
                                      <a:pt x="20669" y="10747"/>
                                    </a:lnTo>
                                    <a:lnTo>
                                      <a:pt x="931" y="10747"/>
                                    </a:lnTo>
                                    <a:lnTo>
                                      <a:pt x="931" y="0"/>
                                    </a:lnTo>
                                    <a:lnTo>
                                      <a:pt x="0" y="0"/>
                                    </a:lnTo>
                                    <a:lnTo>
                                      <a:pt x="0" y="21600"/>
                                    </a:lnTo>
                                    <a:lnTo>
                                      <a:pt x="21600" y="21600"/>
                                    </a:lnTo>
                                    <a:lnTo>
                                      <a:pt x="21600" y="0"/>
                                    </a:lnTo>
                                    <a:close/>
                                  </a:path>
                                </a:pathLst>
                              </a:custGeom>
                              <a:solidFill>
                                <a:schemeClr val="accent3"/>
                              </a:solidFill>
                              <a:ln w="12700">
                                <a:miter lim="400000"/>
                              </a:ln>
                            </wps:spPr>
                            <wps:bodyPr lIns="38100" tIns="38100" rIns="38100" bIns="38100" anchor="ctr"/>
                          </wps:wsp>
                        </a:graphicData>
                      </a:graphic>
                    </wp:inline>
                  </w:drawing>
                </mc:Choice>
                <mc:Fallback>
                  <w:pict>
                    <v:shape w14:anchorId="36B6DF1D" id="Forme" o:spid="_x0000_s1026" alt="&quot;&quot;" style="width:399pt;height:20.5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" path="m20669,r,10747l931,10747,931,,,,,21600r21600,l21600,r-931,xe" fillcolor="#eed0c6 [3206]" stroked="f" strokeweight="1pt">
                      <v:stroke miterlimit="4" joinstyle="miter"/>
                      <v:path arrowok="t" o:extrusionok="f" o:connecttype="custom" o:connectlocs="2533651,130175;2533651,130175;2533651,130175;2533651,130175" o:connectangles="0,90,180,270"/>
                      <w10:anchorlock/>
                    </v:shape>
                  </w:pict>
                </mc:Fallback>
              </mc:AlternateContent>
            </w:r>
          </w:p>
        </w:tc>
      </w:tr>
    </w:tbl>
    <w:p w14:paraId="5BC4BB0C" w14:textId="130D8B97" w:rsidR="00314EDE" w:rsidRDefault="00314EDE"/>
    <w:p w14:paraId="09B0D5BC" w14:textId="4054CAC0" w:rsidR="00297613" w:rsidRDefault="00297613"/>
    <w:p w14:paraId="0FF2F5E7" w14:textId="76D063B3" w:rsidR="00297613" w:rsidRDefault="00297613"/>
    <w:sectPr w:rsidR="00297613" w:rsidSect="00842716">
      <w:footerReference w:type="even" r:id="rId32"/>
      <w:footerReference w:type="default" r:id="rId33"/>
      <w:pgSz w:w="11906" w:h="16838" w:code="9"/>
      <w:pgMar w:top="720" w:right="1282" w:bottom="720" w:left="1282"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5F609" w14:textId="77777777" w:rsidR="00B85D36" w:rsidRDefault="00B85D36" w:rsidP="0006271E">
      <w:r>
        <w:separator/>
      </w:r>
    </w:p>
  </w:endnote>
  <w:endnote w:type="continuationSeparator" w:id="0">
    <w:p w14:paraId="1C99620C" w14:textId="77777777" w:rsidR="00B85D36" w:rsidRDefault="00B85D36" w:rsidP="0006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076420444"/>
      <w:docPartObj>
        <w:docPartGallery w:val="Page Numbers (Bottom of Page)"/>
        <w:docPartUnique/>
      </w:docPartObj>
    </w:sdtPr>
    <w:sdtEndPr>
      <w:rPr>
        <w:rStyle w:val="Numrodepage"/>
      </w:rPr>
    </w:sdtEndPr>
    <w:sdtContent>
      <w:p w14:paraId="1AD661CB" w14:textId="77777777" w:rsidR="0006271E" w:rsidRDefault="0006271E" w:rsidP="00857B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end"/>
        </w:r>
      </w:p>
    </w:sdtContent>
  </w:sdt>
  <w:p w14:paraId="2D725FD2" w14:textId="77777777" w:rsidR="0006271E" w:rsidRDefault="0006271E" w:rsidP="0006271E">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6635694"/>
      <w:docPartObj>
        <w:docPartGallery w:val="Page Numbers (Bottom of Page)"/>
        <w:docPartUnique/>
      </w:docPartObj>
    </w:sdtPr>
    <w:sdtEndPr>
      <w:rPr>
        <w:rStyle w:val="Numrodepage"/>
      </w:rPr>
    </w:sdtEndPr>
    <w:sdtContent>
      <w:p w14:paraId="0B6FE562" w14:textId="77777777" w:rsidR="0006271E" w:rsidRDefault="0006271E" w:rsidP="00A45A59">
        <w:pPr>
          <w:pStyle w:val="Pieddepage"/>
        </w:pPr>
        <w:r w:rsidRPr="00D85677">
          <w:rPr>
            <w:rStyle w:val="Numrodepage"/>
            <w:rFonts w:ascii="Corbel" w:eastAsia="Corbel" w:hAnsi="Corbel" w:cs="Corbel"/>
            <w:lang w:bidi="fr-FR"/>
          </w:rPr>
          <w:t xml:space="preserve">PAGE </w:t>
        </w:r>
        <w:r w:rsidRPr="00D85677">
          <w:rPr>
            <w:rStyle w:val="Numrodepage"/>
            <w:rFonts w:ascii="Corbel" w:eastAsia="Corbel" w:hAnsi="Corbel" w:cs="Corbel"/>
            <w:lang w:bidi="fr-FR"/>
          </w:rPr>
          <w:fldChar w:fldCharType="begin"/>
        </w:r>
        <w:r w:rsidRPr="00D85677">
          <w:rPr>
            <w:rStyle w:val="Numrodepage"/>
            <w:rFonts w:ascii="Corbel" w:eastAsia="Corbel" w:hAnsi="Corbel" w:cs="Corbel"/>
            <w:lang w:bidi="fr-FR"/>
          </w:rPr>
          <w:instrText xml:space="preserve"> PAGE </w:instrText>
        </w:r>
        <w:r w:rsidRPr="00D85677">
          <w:rPr>
            <w:rStyle w:val="Numrodepage"/>
            <w:rFonts w:ascii="Corbel" w:eastAsia="Corbel" w:hAnsi="Corbel" w:cs="Corbel"/>
            <w:lang w:bidi="fr-FR"/>
          </w:rPr>
          <w:fldChar w:fldCharType="separate"/>
        </w:r>
        <w:r w:rsidR="005E69C5">
          <w:rPr>
            <w:rStyle w:val="Numrodepage"/>
            <w:rFonts w:ascii="Corbel" w:eastAsia="Corbel" w:hAnsi="Corbel" w:cs="Corbel"/>
            <w:noProof/>
            <w:lang w:bidi="fr-FR"/>
          </w:rPr>
          <w:t>4</w:t>
        </w:r>
        <w:r w:rsidRPr="00D85677">
          <w:rPr>
            <w:rStyle w:val="Numrodepage"/>
            <w:rFonts w:ascii="Corbel" w:eastAsia="Corbel" w:hAnsi="Corbel" w:cs="Corbel"/>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F93B5" w14:textId="77777777" w:rsidR="00B85D36" w:rsidRDefault="00B85D36" w:rsidP="0006271E">
      <w:r>
        <w:separator/>
      </w:r>
    </w:p>
  </w:footnote>
  <w:footnote w:type="continuationSeparator" w:id="0">
    <w:p w14:paraId="6204A88A" w14:textId="77777777" w:rsidR="00B85D36" w:rsidRDefault="00B85D36" w:rsidP="000627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0C0"/>
    <w:multiLevelType w:val="hybridMultilevel"/>
    <w:tmpl w:val="18001A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E4B4A"/>
    <w:multiLevelType w:val="hybridMultilevel"/>
    <w:tmpl w:val="18001A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854452"/>
    <w:multiLevelType w:val="hybridMultilevel"/>
    <w:tmpl w:val="93220E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D642C45"/>
    <w:multiLevelType w:val="hybridMultilevel"/>
    <w:tmpl w:val="18001A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2C21E27"/>
    <w:multiLevelType w:val="hybridMultilevel"/>
    <w:tmpl w:val="18001A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6F30B6A"/>
    <w:multiLevelType w:val="hybridMultilevel"/>
    <w:tmpl w:val="18001A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6C9"/>
    <w:rsid w:val="00011E2D"/>
    <w:rsid w:val="000152B3"/>
    <w:rsid w:val="00017B10"/>
    <w:rsid w:val="00056442"/>
    <w:rsid w:val="0006271E"/>
    <w:rsid w:val="00066886"/>
    <w:rsid w:val="000B5D29"/>
    <w:rsid w:val="000C0E62"/>
    <w:rsid w:val="000D54C3"/>
    <w:rsid w:val="000E4724"/>
    <w:rsid w:val="00104FC5"/>
    <w:rsid w:val="00173543"/>
    <w:rsid w:val="00190FED"/>
    <w:rsid w:val="001E06EE"/>
    <w:rsid w:val="001F2D79"/>
    <w:rsid w:val="00217623"/>
    <w:rsid w:val="00246D3E"/>
    <w:rsid w:val="002623E0"/>
    <w:rsid w:val="002702A2"/>
    <w:rsid w:val="00297613"/>
    <w:rsid w:val="002D5A95"/>
    <w:rsid w:val="00302797"/>
    <w:rsid w:val="00314EDE"/>
    <w:rsid w:val="003242AF"/>
    <w:rsid w:val="00336459"/>
    <w:rsid w:val="003635A4"/>
    <w:rsid w:val="00370139"/>
    <w:rsid w:val="00393460"/>
    <w:rsid w:val="0039603E"/>
    <w:rsid w:val="00396D8C"/>
    <w:rsid w:val="003C6B55"/>
    <w:rsid w:val="003F5A14"/>
    <w:rsid w:val="00412686"/>
    <w:rsid w:val="00416AA8"/>
    <w:rsid w:val="00494485"/>
    <w:rsid w:val="004B7344"/>
    <w:rsid w:val="004C5339"/>
    <w:rsid w:val="004C7F2B"/>
    <w:rsid w:val="004F7DD2"/>
    <w:rsid w:val="0051006C"/>
    <w:rsid w:val="005120A6"/>
    <w:rsid w:val="005254B7"/>
    <w:rsid w:val="005276A8"/>
    <w:rsid w:val="00531618"/>
    <w:rsid w:val="005338EB"/>
    <w:rsid w:val="00537DAC"/>
    <w:rsid w:val="005412DD"/>
    <w:rsid w:val="00544BF6"/>
    <w:rsid w:val="005861A4"/>
    <w:rsid w:val="005875C1"/>
    <w:rsid w:val="005A26B5"/>
    <w:rsid w:val="005B2DB7"/>
    <w:rsid w:val="005C7231"/>
    <w:rsid w:val="005D3BD2"/>
    <w:rsid w:val="005D3F4A"/>
    <w:rsid w:val="005D4907"/>
    <w:rsid w:val="005E69C5"/>
    <w:rsid w:val="00661F87"/>
    <w:rsid w:val="00667CD7"/>
    <w:rsid w:val="006748DB"/>
    <w:rsid w:val="006A1208"/>
    <w:rsid w:val="006C54A2"/>
    <w:rsid w:val="006C60E6"/>
    <w:rsid w:val="006E31AC"/>
    <w:rsid w:val="006E799C"/>
    <w:rsid w:val="006F1AE6"/>
    <w:rsid w:val="00710C63"/>
    <w:rsid w:val="00715806"/>
    <w:rsid w:val="00733602"/>
    <w:rsid w:val="0076209A"/>
    <w:rsid w:val="00767680"/>
    <w:rsid w:val="00781690"/>
    <w:rsid w:val="00782DCA"/>
    <w:rsid w:val="00787A3D"/>
    <w:rsid w:val="0079492B"/>
    <w:rsid w:val="007A36C9"/>
    <w:rsid w:val="007E0E52"/>
    <w:rsid w:val="007E3558"/>
    <w:rsid w:val="007F24C2"/>
    <w:rsid w:val="00805A08"/>
    <w:rsid w:val="0081410C"/>
    <w:rsid w:val="00815D34"/>
    <w:rsid w:val="00821FD4"/>
    <w:rsid w:val="00834654"/>
    <w:rsid w:val="00842716"/>
    <w:rsid w:val="008449EE"/>
    <w:rsid w:val="00854C67"/>
    <w:rsid w:val="00856259"/>
    <w:rsid w:val="00866E40"/>
    <w:rsid w:val="00897852"/>
    <w:rsid w:val="008A5F4C"/>
    <w:rsid w:val="008D310B"/>
    <w:rsid w:val="008F6B19"/>
    <w:rsid w:val="00904B4C"/>
    <w:rsid w:val="00941382"/>
    <w:rsid w:val="00952F7D"/>
    <w:rsid w:val="00952FEC"/>
    <w:rsid w:val="00953974"/>
    <w:rsid w:val="00995E90"/>
    <w:rsid w:val="009A674A"/>
    <w:rsid w:val="009C19A9"/>
    <w:rsid w:val="009D47DF"/>
    <w:rsid w:val="00A32309"/>
    <w:rsid w:val="00A44B60"/>
    <w:rsid w:val="00A45A59"/>
    <w:rsid w:val="00A45BDD"/>
    <w:rsid w:val="00A4663D"/>
    <w:rsid w:val="00A51D60"/>
    <w:rsid w:val="00A6381B"/>
    <w:rsid w:val="00A76F40"/>
    <w:rsid w:val="00A77DD5"/>
    <w:rsid w:val="00A813E5"/>
    <w:rsid w:val="00A82D92"/>
    <w:rsid w:val="00A83EF7"/>
    <w:rsid w:val="00A95E40"/>
    <w:rsid w:val="00AA6C31"/>
    <w:rsid w:val="00AA7317"/>
    <w:rsid w:val="00AD674D"/>
    <w:rsid w:val="00B07845"/>
    <w:rsid w:val="00B30FFD"/>
    <w:rsid w:val="00B314AD"/>
    <w:rsid w:val="00B41CA7"/>
    <w:rsid w:val="00B75A46"/>
    <w:rsid w:val="00B85D36"/>
    <w:rsid w:val="00B864BA"/>
    <w:rsid w:val="00BB26FD"/>
    <w:rsid w:val="00BD01FA"/>
    <w:rsid w:val="00BD74F7"/>
    <w:rsid w:val="00BE02BB"/>
    <w:rsid w:val="00BE0E71"/>
    <w:rsid w:val="00BE763A"/>
    <w:rsid w:val="00BF5C27"/>
    <w:rsid w:val="00C00D06"/>
    <w:rsid w:val="00C15024"/>
    <w:rsid w:val="00C168B1"/>
    <w:rsid w:val="00C30020"/>
    <w:rsid w:val="00C42C4D"/>
    <w:rsid w:val="00C825C1"/>
    <w:rsid w:val="00CA186A"/>
    <w:rsid w:val="00CD4550"/>
    <w:rsid w:val="00CE44CD"/>
    <w:rsid w:val="00D26A4D"/>
    <w:rsid w:val="00D377B3"/>
    <w:rsid w:val="00D62CAD"/>
    <w:rsid w:val="00D64ACC"/>
    <w:rsid w:val="00D85677"/>
    <w:rsid w:val="00D873DA"/>
    <w:rsid w:val="00DA1A98"/>
    <w:rsid w:val="00DA69F2"/>
    <w:rsid w:val="00DA736B"/>
    <w:rsid w:val="00DD277E"/>
    <w:rsid w:val="00DD3718"/>
    <w:rsid w:val="00DD54B8"/>
    <w:rsid w:val="00E109C7"/>
    <w:rsid w:val="00E14C93"/>
    <w:rsid w:val="00E22AEC"/>
    <w:rsid w:val="00E8561E"/>
    <w:rsid w:val="00EA4DEC"/>
    <w:rsid w:val="00EB4D50"/>
    <w:rsid w:val="00EB749D"/>
    <w:rsid w:val="00EC41F4"/>
    <w:rsid w:val="00ED38DD"/>
    <w:rsid w:val="00F00CEE"/>
    <w:rsid w:val="00F314CC"/>
    <w:rsid w:val="00F44859"/>
    <w:rsid w:val="00F50797"/>
    <w:rsid w:val="00F52BD4"/>
    <w:rsid w:val="00F617E7"/>
    <w:rsid w:val="00F95349"/>
    <w:rsid w:val="00F96F36"/>
    <w:rsid w:val="00FA020A"/>
    <w:rsid w:val="00FA4DD2"/>
    <w:rsid w:val="00FC524D"/>
    <w:rsid w:val="00FD4E2B"/>
    <w:rsid w:val="00FE6843"/>
    <w:rsid w:val="00FF52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D616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0"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0"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173543"/>
  </w:style>
  <w:style w:type="paragraph" w:styleId="Titre1">
    <w:name w:val="heading 1"/>
    <w:basedOn w:val="Titre3"/>
    <w:next w:val="Normal"/>
    <w:link w:val="Titre1Car"/>
    <w:qFormat/>
    <w:rsid w:val="00537DAC"/>
    <w:pPr>
      <w:outlineLvl w:val="0"/>
    </w:pPr>
  </w:style>
  <w:style w:type="paragraph" w:styleId="Titre2">
    <w:name w:val="heading 2"/>
    <w:basedOn w:val="Titre3"/>
    <w:next w:val="Normal"/>
    <w:link w:val="Titre2Car"/>
    <w:uiPriority w:val="1"/>
    <w:qFormat/>
    <w:rsid w:val="00537DAC"/>
    <w:pPr>
      <w:outlineLvl w:val="1"/>
    </w:pPr>
    <w:rPr>
      <w:color w:val="EED0C6" w:themeColor="accent3"/>
    </w:rPr>
  </w:style>
  <w:style w:type="paragraph" w:styleId="Titre3">
    <w:name w:val="heading 3"/>
    <w:basedOn w:val="Normal"/>
    <w:next w:val="Normal"/>
    <w:link w:val="Titre3Car"/>
    <w:uiPriority w:val="2"/>
    <w:qFormat/>
    <w:rsid w:val="00F00CEE"/>
    <w:pPr>
      <w:keepNext/>
      <w:keepLines/>
      <w:spacing w:before="40"/>
      <w:outlineLvl w:val="2"/>
    </w:pPr>
    <w:rPr>
      <w:rFonts w:asciiTheme="majorHAnsi" w:eastAsiaTheme="majorEastAsia" w:hAnsiTheme="majorHAnsi" w:cstheme="majorBidi"/>
      <w:color w:val="24344E" w:themeColor="accent1"/>
      <w:sz w:val="36"/>
    </w:rPr>
  </w:style>
  <w:style w:type="paragraph" w:styleId="Titre4">
    <w:name w:val="heading 4"/>
    <w:basedOn w:val="Normal"/>
    <w:next w:val="Normal"/>
    <w:link w:val="Titre4Car"/>
    <w:uiPriority w:val="3"/>
    <w:qFormat/>
    <w:rsid w:val="00F00CEE"/>
    <w:pPr>
      <w:keepNext/>
      <w:keepLines/>
      <w:spacing w:before="40"/>
      <w:outlineLvl w:val="3"/>
    </w:pPr>
    <w:rPr>
      <w:rFonts w:eastAsiaTheme="majorEastAsia" w:cstheme="majorBidi"/>
      <w:i/>
      <w:iCs/>
      <w:color w:val="24344E" w:themeColor="accent1"/>
      <w:sz w:val="32"/>
    </w:rPr>
  </w:style>
  <w:style w:type="paragraph" w:styleId="Titre5">
    <w:name w:val="heading 5"/>
    <w:basedOn w:val="Normal"/>
    <w:next w:val="Normal"/>
    <w:link w:val="Titre5Car"/>
    <w:uiPriority w:val="4"/>
    <w:qFormat/>
    <w:rsid w:val="000E4724"/>
    <w:pPr>
      <w:keepNext/>
      <w:keepLines/>
      <w:ind w:right="284"/>
      <w:outlineLvl w:val="4"/>
    </w:pPr>
    <w:rPr>
      <w:rFonts w:eastAsiaTheme="majorEastAsia" w:cstheme="majorBidi"/>
      <w:b/>
      <w:i/>
      <w:color w:val="24344E" w:themeColor="accent1"/>
      <w:sz w:val="6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ncredugraphisme">
    <w:name w:val="Ancre du graphisme"/>
    <w:basedOn w:val="Normal"/>
    <w:uiPriority w:val="8"/>
    <w:qFormat/>
    <w:rsid w:val="005276A8"/>
    <w:rPr>
      <w:sz w:val="10"/>
    </w:rPr>
  </w:style>
  <w:style w:type="paragraph" w:styleId="Textedebulles">
    <w:name w:val="Balloon Text"/>
    <w:basedOn w:val="Normal"/>
    <w:link w:val="TextedebullesCar"/>
    <w:uiPriority w:val="99"/>
    <w:semiHidden/>
    <w:rsid w:val="005276A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F00CEE"/>
    <w:rPr>
      <w:rFonts w:ascii="Times New Roman" w:hAnsi="Times New Roman" w:cs="Times New Roman"/>
      <w:sz w:val="18"/>
      <w:szCs w:val="18"/>
    </w:rPr>
  </w:style>
  <w:style w:type="table" w:styleId="Grilledutableau">
    <w:name w:val="Table Grid"/>
    <w:basedOn w:val="TableauNormal"/>
    <w:uiPriority w:val="39"/>
    <w:rsid w:val="00527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537DAC"/>
    <w:rPr>
      <w:rFonts w:asciiTheme="majorHAnsi" w:eastAsiaTheme="majorEastAsia" w:hAnsiTheme="majorHAnsi" w:cstheme="majorBidi"/>
      <w:color w:val="24344E" w:themeColor="accent1"/>
      <w:sz w:val="36"/>
    </w:rPr>
  </w:style>
  <w:style w:type="character" w:customStyle="1" w:styleId="Titre2Car">
    <w:name w:val="Titre 2 Car"/>
    <w:basedOn w:val="Policepardfaut"/>
    <w:link w:val="Titre2"/>
    <w:uiPriority w:val="1"/>
    <w:rsid w:val="00537DAC"/>
    <w:rPr>
      <w:rFonts w:asciiTheme="majorHAnsi" w:eastAsiaTheme="majorEastAsia" w:hAnsiTheme="majorHAnsi" w:cstheme="majorBidi"/>
      <w:color w:val="EED0C6" w:themeColor="accent3"/>
      <w:sz w:val="36"/>
    </w:rPr>
  </w:style>
  <w:style w:type="character" w:customStyle="1" w:styleId="Titre3Car">
    <w:name w:val="Titre 3 Car"/>
    <w:basedOn w:val="Policepardfaut"/>
    <w:link w:val="Titre3"/>
    <w:uiPriority w:val="2"/>
    <w:rsid w:val="00F00CEE"/>
    <w:rPr>
      <w:rFonts w:asciiTheme="majorHAnsi" w:eastAsiaTheme="majorEastAsia" w:hAnsiTheme="majorHAnsi" w:cstheme="majorBidi"/>
      <w:color w:val="24344E" w:themeColor="accent1"/>
      <w:sz w:val="36"/>
    </w:rPr>
  </w:style>
  <w:style w:type="paragraph" w:customStyle="1" w:styleId="Texte">
    <w:name w:val="Texte"/>
    <w:basedOn w:val="Normal"/>
    <w:uiPriority w:val="5"/>
    <w:qFormat/>
    <w:rsid w:val="000E4724"/>
    <w:rPr>
      <w:i/>
      <w:color w:val="000000" w:themeColor="text1"/>
      <w:sz w:val="26"/>
    </w:rPr>
  </w:style>
  <w:style w:type="character" w:customStyle="1" w:styleId="Titre4Car">
    <w:name w:val="Titre 4 Car"/>
    <w:basedOn w:val="Policepardfaut"/>
    <w:link w:val="Titre4"/>
    <w:uiPriority w:val="3"/>
    <w:rsid w:val="00F00CEE"/>
    <w:rPr>
      <w:rFonts w:eastAsiaTheme="majorEastAsia" w:cstheme="majorBidi"/>
      <w:i/>
      <w:iCs/>
      <w:color w:val="24344E" w:themeColor="accent1"/>
      <w:sz w:val="32"/>
    </w:rPr>
  </w:style>
  <w:style w:type="paragraph" w:styleId="En-tte">
    <w:name w:val="header"/>
    <w:basedOn w:val="Normal"/>
    <w:link w:val="En-tteCar"/>
    <w:uiPriority w:val="99"/>
    <w:semiHidden/>
    <w:rsid w:val="0006271E"/>
    <w:pPr>
      <w:tabs>
        <w:tab w:val="center" w:pos="4680"/>
        <w:tab w:val="right" w:pos="9360"/>
      </w:tabs>
    </w:pPr>
  </w:style>
  <w:style w:type="character" w:customStyle="1" w:styleId="En-tteCar">
    <w:name w:val="En-tête Car"/>
    <w:basedOn w:val="Policepardfaut"/>
    <w:link w:val="En-tte"/>
    <w:uiPriority w:val="99"/>
    <w:semiHidden/>
    <w:rsid w:val="00F00CEE"/>
  </w:style>
  <w:style w:type="paragraph" w:styleId="Pieddepage">
    <w:name w:val="footer"/>
    <w:basedOn w:val="Normal"/>
    <w:link w:val="PieddepageCar"/>
    <w:uiPriority w:val="99"/>
    <w:semiHidden/>
    <w:rsid w:val="0006271E"/>
    <w:pPr>
      <w:tabs>
        <w:tab w:val="center" w:pos="4680"/>
        <w:tab w:val="right" w:pos="9360"/>
      </w:tabs>
      <w:jc w:val="right"/>
    </w:pPr>
    <w:rPr>
      <w:rFonts w:ascii="Rockwell" w:hAnsi="Rockwell"/>
      <w:color w:val="000000" w:themeColor="text1"/>
      <w:sz w:val="20"/>
    </w:rPr>
  </w:style>
  <w:style w:type="character" w:customStyle="1" w:styleId="PieddepageCar">
    <w:name w:val="Pied de page Car"/>
    <w:basedOn w:val="Policepardfaut"/>
    <w:link w:val="Pieddepage"/>
    <w:uiPriority w:val="99"/>
    <w:semiHidden/>
    <w:rsid w:val="00F00CEE"/>
    <w:rPr>
      <w:rFonts w:ascii="Rockwell" w:hAnsi="Rockwell"/>
      <w:color w:val="000000" w:themeColor="text1"/>
      <w:sz w:val="20"/>
    </w:rPr>
  </w:style>
  <w:style w:type="character" w:styleId="Numrodepage">
    <w:name w:val="page number"/>
    <w:basedOn w:val="Policepardfaut"/>
    <w:uiPriority w:val="99"/>
    <w:semiHidden/>
    <w:rsid w:val="0006271E"/>
  </w:style>
  <w:style w:type="character" w:customStyle="1" w:styleId="Titre5Car">
    <w:name w:val="Titre 5 Car"/>
    <w:basedOn w:val="Policepardfaut"/>
    <w:link w:val="Titre5"/>
    <w:uiPriority w:val="4"/>
    <w:rsid w:val="000E4724"/>
    <w:rPr>
      <w:rFonts w:eastAsiaTheme="majorEastAsia" w:cstheme="majorBidi"/>
      <w:b/>
      <w:i/>
      <w:color w:val="24344E" w:themeColor="accent1"/>
      <w:sz w:val="64"/>
    </w:rPr>
  </w:style>
  <w:style w:type="paragraph" w:styleId="Citation">
    <w:name w:val="Quote"/>
    <w:basedOn w:val="Normal"/>
    <w:next w:val="Normal"/>
    <w:link w:val="CitationCar"/>
    <w:uiPriority w:val="6"/>
    <w:qFormat/>
    <w:rsid w:val="000E4724"/>
    <w:pPr>
      <w:spacing w:before="480" w:after="480"/>
      <w:ind w:left="1134" w:right="1134"/>
      <w:jc w:val="center"/>
    </w:pPr>
    <w:rPr>
      <w:rFonts w:asciiTheme="majorHAnsi" w:hAnsiTheme="majorHAnsi"/>
      <w:i/>
      <w:iCs/>
      <w:color w:val="24344E" w:themeColor="accent1"/>
      <w:sz w:val="72"/>
    </w:rPr>
  </w:style>
  <w:style w:type="character" w:customStyle="1" w:styleId="CitationCar">
    <w:name w:val="Citation Car"/>
    <w:basedOn w:val="Policepardfaut"/>
    <w:link w:val="Citation"/>
    <w:uiPriority w:val="6"/>
    <w:rsid w:val="000E4724"/>
    <w:rPr>
      <w:rFonts w:asciiTheme="majorHAnsi" w:hAnsiTheme="majorHAnsi"/>
      <w:i/>
      <w:iCs/>
      <w:color w:val="24344E" w:themeColor="accent1"/>
      <w:sz w:val="72"/>
    </w:rPr>
  </w:style>
  <w:style w:type="character" w:styleId="Textedelespacerserv">
    <w:name w:val="Placeholder Text"/>
    <w:basedOn w:val="Policepardfaut"/>
    <w:uiPriority w:val="99"/>
    <w:semiHidden/>
    <w:rsid w:val="00F00CEE"/>
    <w:rPr>
      <w:color w:val="808080"/>
    </w:rPr>
  </w:style>
  <w:style w:type="paragraph" w:styleId="Titre">
    <w:name w:val="Title"/>
    <w:basedOn w:val="Normal"/>
    <w:next w:val="Normal"/>
    <w:link w:val="TitreCar"/>
    <w:uiPriority w:val="10"/>
    <w:qFormat/>
    <w:rsid w:val="00537DAC"/>
    <w:pPr>
      <w:jc w:val="center"/>
    </w:pPr>
    <w:rPr>
      <w:rFonts w:asciiTheme="majorHAnsi" w:eastAsiaTheme="majorEastAsia" w:hAnsiTheme="majorHAnsi" w:cstheme="majorBidi"/>
      <w:color w:val="24344E" w:themeColor="accent1"/>
      <w:sz w:val="80"/>
    </w:rPr>
  </w:style>
  <w:style w:type="character" w:customStyle="1" w:styleId="TitreCar">
    <w:name w:val="Titre Car"/>
    <w:basedOn w:val="Policepardfaut"/>
    <w:link w:val="Titre"/>
    <w:uiPriority w:val="10"/>
    <w:rsid w:val="00537DAC"/>
    <w:rPr>
      <w:rFonts w:asciiTheme="majorHAnsi" w:eastAsiaTheme="majorEastAsia" w:hAnsiTheme="majorHAnsi" w:cstheme="majorBidi"/>
      <w:color w:val="24344E" w:themeColor="accent1"/>
      <w:sz w:val="80"/>
    </w:rPr>
  </w:style>
  <w:style w:type="paragraph" w:customStyle="1" w:styleId="CaractreIntroduction">
    <w:name w:val="Caractère Introduction"/>
    <w:basedOn w:val="Titre4"/>
    <w:uiPriority w:val="7"/>
    <w:qFormat/>
    <w:rsid w:val="000E4724"/>
    <w:pPr>
      <w:spacing w:line="228" w:lineRule="auto"/>
    </w:pPr>
    <w:rPr>
      <w:sz w:val="30"/>
    </w:rPr>
  </w:style>
  <w:style w:type="paragraph" w:styleId="Sous-titre">
    <w:name w:val="Subtitle"/>
    <w:basedOn w:val="Normal"/>
    <w:next w:val="Normal"/>
    <w:link w:val="Sous-titreCar"/>
    <w:uiPriority w:val="11"/>
    <w:qFormat/>
    <w:rsid w:val="00537DAC"/>
    <w:rPr>
      <w:i/>
      <w:sz w:val="42"/>
    </w:rPr>
  </w:style>
  <w:style w:type="character" w:customStyle="1" w:styleId="Sous-titreCar">
    <w:name w:val="Sous-titre Car"/>
    <w:basedOn w:val="Policepardfaut"/>
    <w:link w:val="Sous-titre"/>
    <w:uiPriority w:val="11"/>
    <w:rsid w:val="00537DAC"/>
    <w:rPr>
      <w:i/>
      <w:sz w:val="42"/>
    </w:rPr>
  </w:style>
  <w:style w:type="paragraph" w:styleId="Paragraphedeliste">
    <w:name w:val="List Paragraph"/>
    <w:basedOn w:val="Normal"/>
    <w:uiPriority w:val="34"/>
    <w:semiHidden/>
    <w:qFormat/>
    <w:rsid w:val="007E0E52"/>
    <w:pPr>
      <w:ind w:left="720"/>
      <w:contextualSpacing/>
    </w:pPr>
  </w:style>
  <w:style w:type="paragraph" w:styleId="Lgende">
    <w:name w:val="caption"/>
    <w:basedOn w:val="Normal"/>
    <w:next w:val="Normal"/>
    <w:qFormat/>
    <w:rsid w:val="00A813E5"/>
    <w:pPr>
      <w:spacing w:before="120" w:after="120"/>
      <w:jc w:val="center"/>
    </w:pPr>
    <w:rPr>
      <w:rFonts w:ascii="Arial" w:eastAsia="Times New Roman" w:hAnsi="Arial" w:cs="Arial"/>
      <w:b/>
      <w:bCs/>
      <w:color w:val="000080"/>
      <w:sz w:val="20"/>
      <w:szCs w:val="20"/>
      <w:lang w:eastAsia="fr-FR"/>
    </w:rPr>
  </w:style>
  <w:style w:type="character" w:styleId="lev">
    <w:name w:val="Strong"/>
    <w:basedOn w:val="Policepardfaut"/>
    <w:qFormat/>
    <w:rsid w:val="00A813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69610">
      <w:bodyDiv w:val="1"/>
      <w:marLeft w:val="0"/>
      <w:marRight w:val="0"/>
      <w:marTop w:val="0"/>
      <w:marBottom w:val="0"/>
      <w:divBdr>
        <w:top w:val="none" w:sz="0" w:space="0" w:color="auto"/>
        <w:left w:val="none" w:sz="0" w:space="0" w:color="auto"/>
        <w:bottom w:val="none" w:sz="0" w:space="0" w:color="auto"/>
        <w:right w:val="none" w:sz="0" w:space="0" w:color="auto"/>
      </w:divBdr>
      <w:divsChild>
        <w:div w:id="1541359297">
          <w:marLeft w:val="0"/>
          <w:marRight w:val="0"/>
          <w:marTop w:val="0"/>
          <w:marBottom w:val="0"/>
          <w:divBdr>
            <w:top w:val="none" w:sz="0" w:space="0" w:color="auto"/>
            <w:left w:val="none" w:sz="0" w:space="0" w:color="auto"/>
            <w:bottom w:val="none" w:sz="0" w:space="0" w:color="auto"/>
            <w:right w:val="none" w:sz="0" w:space="0" w:color="auto"/>
          </w:divBdr>
          <w:divsChild>
            <w:div w:id="3985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05843">
      <w:bodyDiv w:val="1"/>
      <w:marLeft w:val="0"/>
      <w:marRight w:val="0"/>
      <w:marTop w:val="0"/>
      <w:marBottom w:val="0"/>
      <w:divBdr>
        <w:top w:val="none" w:sz="0" w:space="0" w:color="auto"/>
        <w:left w:val="none" w:sz="0" w:space="0" w:color="auto"/>
        <w:bottom w:val="none" w:sz="0" w:space="0" w:color="auto"/>
        <w:right w:val="none" w:sz="0" w:space="0" w:color="auto"/>
      </w:divBdr>
    </w:div>
    <w:div w:id="1020282867">
      <w:bodyDiv w:val="1"/>
      <w:marLeft w:val="0"/>
      <w:marRight w:val="0"/>
      <w:marTop w:val="0"/>
      <w:marBottom w:val="0"/>
      <w:divBdr>
        <w:top w:val="none" w:sz="0" w:space="0" w:color="auto"/>
        <w:left w:val="none" w:sz="0" w:space="0" w:color="auto"/>
        <w:bottom w:val="none" w:sz="0" w:space="0" w:color="auto"/>
        <w:right w:val="none" w:sz="0" w:space="0" w:color="auto"/>
      </w:divBdr>
      <w:divsChild>
        <w:div w:id="1484351033">
          <w:marLeft w:val="0"/>
          <w:marRight w:val="0"/>
          <w:marTop w:val="0"/>
          <w:marBottom w:val="0"/>
          <w:divBdr>
            <w:top w:val="none" w:sz="0" w:space="0" w:color="auto"/>
            <w:left w:val="none" w:sz="0" w:space="0" w:color="auto"/>
            <w:bottom w:val="none" w:sz="0" w:space="0" w:color="auto"/>
            <w:right w:val="none" w:sz="0" w:space="0" w:color="auto"/>
          </w:divBdr>
          <w:divsChild>
            <w:div w:id="18334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2705">
      <w:bodyDiv w:val="1"/>
      <w:marLeft w:val="0"/>
      <w:marRight w:val="0"/>
      <w:marTop w:val="0"/>
      <w:marBottom w:val="0"/>
      <w:divBdr>
        <w:top w:val="none" w:sz="0" w:space="0" w:color="auto"/>
        <w:left w:val="none" w:sz="0" w:space="0" w:color="auto"/>
        <w:bottom w:val="none" w:sz="0" w:space="0" w:color="auto"/>
        <w:right w:val="none" w:sz="0" w:space="0" w:color="auto"/>
      </w:divBdr>
      <w:divsChild>
        <w:div w:id="579219673">
          <w:marLeft w:val="0"/>
          <w:marRight w:val="0"/>
          <w:marTop w:val="0"/>
          <w:marBottom w:val="0"/>
          <w:divBdr>
            <w:top w:val="none" w:sz="0" w:space="0" w:color="auto"/>
            <w:left w:val="none" w:sz="0" w:space="0" w:color="auto"/>
            <w:bottom w:val="none" w:sz="0" w:space="0" w:color="auto"/>
            <w:right w:val="none" w:sz="0" w:space="0" w:color="auto"/>
          </w:divBdr>
          <w:divsChild>
            <w:div w:id="21126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AppData\Local\Packages\Microsoft.Office.Desktop_8wekyb3d8bbwe\LocalCache\Roaming\Microsoft\Templates\Rapport%20d&#8217;&#233;tudiant%20classique.dotx" TargetMode="External"/></Relationships>
</file>

<file path=word/theme/theme1.xml><?xml version="1.0" encoding="utf-8"?>
<a:theme xmlns:a="http://schemas.openxmlformats.org/drawingml/2006/main" name="CSR">
  <a:themeElements>
    <a:clrScheme name="CSR">
      <a:dk1>
        <a:srgbClr val="000000"/>
      </a:dk1>
      <a:lt1>
        <a:srgbClr val="FFFFFF"/>
      </a:lt1>
      <a:dk2>
        <a:srgbClr val="5E5E5E"/>
      </a:dk2>
      <a:lt2>
        <a:srgbClr val="D6D5D5"/>
      </a:lt2>
      <a:accent1>
        <a:srgbClr val="24344E"/>
      </a:accent1>
      <a:accent2>
        <a:srgbClr val="DEECEC"/>
      </a:accent2>
      <a:accent3>
        <a:srgbClr val="EED0C6"/>
      </a:accent3>
      <a:accent4>
        <a:srgbClr val="EE6B69"/>
      </a:accent4>
      <a:accent5>
        <a:srgbClr val="E2A1A1"/>
      </a:accent5>
      <a:accent6>
        <a:srgbClr val="EFC5C5"/>
      </a:accent6>
      <a:hlink>
        <a:srgbClr val="0000FF"/>
      </a:hlink>
      <a:folHlink>
        <a:srgbClr val="FF00FF"/>
      </a:folHlink>
    </a:clrScheme>
    <a:fontScheme name="Rockwell - Georgia">
      <a:majorFont>
        <a:latin typeface="Rockwell"/>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DE96D119-E5AC-D14F-93E7-58C331D3EE59}" vid="{D914C8BE-7F8A-A14E-904C-51198F26D0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C041643A68B249A3166A61BAC53D87" ma:contentTypeVersion="7" ma:contentTypeDescription="Crée un document." ma:contentTypeScope="" ma:versionID="491444c058cbdf1e4d47943e330ed36b">
  <xsd:schema xmlns:xsd="http://www.w3.org/2001/XMLSchema" xmlns:xs="http://www.w3.org/2001/XMLSchema" xmlns:p="http://schemas.microsoft.com/office/2006/metadata/properties" xmlns:ns3="8dcb8348-cb38-4aed-93c7-5ed9d2eaebd2" xmlns:ns4="51932b67-d3e7-4982-bb3f-1f44ee0ff4b0" targetNamespace="http://schemas.microsoft.com/office/2006/metadata/properties" ma:root="true" ma:fieldsID="4e87901cba91b091db4ae5ed2f05d470" ns3:_="" ns4:_="">
    <xsd:import namespace="8dcb8348-cb38-4aed-93c7-5ed9d2eaebd2"/>
    <xsd:import namespace="51932b67-d3e7-4982-bb3f-1f44ee0ff4b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cb8348-cb38-4aed-93c7-5ed9d2eaeb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932b67-d3e7-4982-bb3f-1f44ee0ff4b0"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8dcb8348-cb38-4aed-93c7-5ed9d2eaebd2" xsi:nil="true"/>
  </documentManagement>
</p:properties>
</file>

<file path=customXml/itemProps1.xml><?xml version="1.0" encoding="utf-8"?>
<ds:datastoreItem xmlns:ds="http://schemas.openxmlformats.org/officeDocument/2006/customXml" ds:itemID="{1E6E14A6-9BF9-4BA9-A90A-5D24EDD49C71}">
  <ds:schemaRefs>
    <ds:schemaRef ds:uri="http://schemas.microsoft.com/sharepoint/v3/contenttype/forms"/>
  </ds:schemaRefs>
</ds:datastoreItem>
</file>

<file path=customXml/itemProps2.xml><?xml version="1.0" encoding="utf-8"?>
<ds:datastoreItem xmlns:ds="http://schemas.openxmlformats.org/officeDocument/2006/customXml" ds:itemID="{8681E4EC-3D26-4501-A6E3-A45EC2726E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cb8348-cb38-4aed-93c7-5ed9d2eaebd2"/>
    <ds:schemaRef ds:uri="51932b67-d3e7-4982-bb3f-1f44ee0ff4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DA8BB9-408A-4573-8324-95E85D4F2BBC}">
  <ds:schemaRefs>
    <ds:schemaRef ds:uri="http://schemas.openxmlformats.org/officeDocument/2006/bibliography"/>
  </ds:schemaRefs>
</ds:datastoreItem>
</file>

<file path=customXml/itemProps4.xml><?xml version="1.0" encoding="utf-8"?>
<ds:datastoreItem xmlns:ds="http://schemas.openxmlformats.org/officeDocument/2006/customXml" ds:itemID="{473E1B92-02B3-4FC3-8DE4-FAE462CE316F}">
  <ds:schemaRefs>
    <ds:schemaRef ds:uri="http://schemas.microsoft.com/office/2006/metadata/properties"/>
    <ds:schemaRef ds:uri="http://schemas.microsoft.com/office/infopath/2007/PartnerControls"/>
    <ds:schemaRef ds:uri="8dcb8348-cb38-4aed-93c7-5ed9d2eaebd2"/>
  </ds:schemaRefs>
</ds:datastoreItem>
</file>

<file path=docProps/app.xml><?xml version="1.0" encoding="utf-8"?>
<Properties xmlns="http://schemas.openxmlformats.org/officeDocument/2006/extended-properties" xmlns:vt="http://schemas.openxmlformats.org/officeDocument/2006/docPropsVTypes">
  <Template>Rapport d’étudiant classique</Template>
  <TotalTime>0</TotalTime>
  <Pages>11</Pages>
  <Words>1080</Words>
  <Characters>5946</Characters>
  <Application>Microsoft Office Word</Application>
  <DocSecurity>0</DocSecurity>
  <Lines>49</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2021-11-17T20:13:00Z</dcterms:created>
  <dcterms:modified xsi:type="dcterms:W3CDTF">2022-03-23T15:29:00Z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0x010100C3C041643A68B249A3166A61BAC53D87</vt:lpwstr>
  </property>
</Properties>
</file>