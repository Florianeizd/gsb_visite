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8076651"/>
    <w:bookmarkEnd w:id="0"/>
    <w:p w14:paraId="16C398FE" w14:textId="3840DA6B" w:rsidR="00856259" w:rsidRPr="008A5F4C" w:rsidRDefault="00D85677">
      <w:r w:rsidRPr="00D85677">
        <w:rPr>
          <w:rFonts w:ascii="Calibri" w:eastAsia="Times New Roman" w:hAnsi="Calibri" w:cs="Times New Roman"/>
          <w:noProof/>
          <w:color w:val="44546A"/>
          <w:sz w:val="96"/>
          <w:szCs w:val="96"/>
          <w:lang w:bidi="fr-FR"/>
        </w:rPr>
        <mc:AlternateContent>
          <mc:Choice Requires="wps">
            <w:drawing>
              <wp:anchor distT="0" distB="0" distL="114300" distR="114300" simplePos="0" relativeHeight="251681792" behindDoc="1" locked="1" layoutInCell="1" allowOverlap="1" wp14:anchorId="254894D3" wp14:editId="6FDC85B6">
                <wp:simplePos x="0" y="0"/>
                <wp:positionH relativeFrom="page">
                  <wp:align>left</wp:align>
                </wp:positionH>
                <wp:positionV relativeFrom="page">
                  <wp:align>top</wp:align>
                </wp:positionV>
                <wp:extent cx="7772400" cy="10829925"/>
                <wp:effectExtent l="0" t="0" r="0" b="9525"/>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82992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F9F04" id="Rectangle 6" o:spid="_x0000_s1026" alt="&quot;&quot;" style="position:absolute;margin-left:0;margin-top:0;width:612pt;height:852.75pt;z-index:-2516346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" fillcolor="#7db4b4 [2149]" stroked="f">
                <v:fill color2="#ebf3f3 [1941]" rotate="t" angle="180" colors="0 #7eb5b5;31457f #dfeded;1 #ebf4f4" focus="100%" type="gradient"/>
                <v:textbox inset="3pt,3pt,3pt,3pt"/>
                <w10:wrap anchorx="page" anchory="page"/>
                <w10:anchorlock/>
              </v:rect>
            </w:pict>
          </mc:Fallback>
        </mc:AlternateContent>
      </w:r>
    </w:p>
    <w:tbl>
      <w:tblPr>
        <w:tblW w:w="9518" w:type="dxa"/>
        <w:tblLayout w:type="fixed"/>
        <w:tblLook w:val="0600" w:firstRow="0" w:lastRow="0" w:firstColumn="0" w:lastColumn="0" w:noHBand="1" w:noVBand="1"/>
      </w:tblPr>
      <w:tblGrid>
        <w:gridCol w:w="1870"/>
        <w:gridCol w:w="2349"/>
        <w:gridCol w:w="1559"/>
        <w:gridCol w:w="1870"/>
        <w:gridCol w:w="1870"/>
      </w:tblGrid>
      <w:tr w:rsidR="005276A8" w14:paraId="5E7D5993" w14:textId="77777777" w:rsidTr="000E4724">
        <w:trPr>
          <w:trHeight w:val="1349"/>
        </w:trPr>
        <w:tc>
          <w:tcPr>
            <w:tcW w:w="1870" w:type="dxa"/>
          </w:tcPr>
          <w:p w14:paraId="68D11826" w14:textId="77777777" w:rsidR="005276A8" w:rsidRDefault="005276A8"/>
        </w:tc>
        <w:tc>
          <w:tcPr>
            <w:tcW w:w="2349" w:type="dxa"/>
          </w:tcPr>
          <w:p w14:paraId="38984C69" w14:textId="57135A02" w:rsidR="005276A8" w:rsidRDefault="005276A8"/>
        </w:tc>
        <w:tc>
          <w:tcPr>
            <w:tcW w:w="1559" w:type="dxa"/>
          </w:tcPr>
          <w:p w14:paraId="45B8337B" w14:textId="77777777" w:rsidR="005276A8" w:rsidRDefault="00537DAC" w:rsidP="00537DAC">
            <w:pPr>
              <w:jc w:val="right"/>
            </w:pPr>
            <w:r w:rsidRPr="00173543">
              <w:rPr>
                <w:noProof/>
                <w:lang w:bidi="fr-FR"/>
              </w:rPr>
              <mc:AlternateContent>
                <mc:Choice Requires="wps">
                  <w:drawing>
                    <wp:inline distT="0" distB="0" distL="0" distR="0" wp14:anchorId="5AA54776" wp14:editId="11B36C96">
                      <wp:extent cx="399245" cy="399245"/>
                      <wp:effectExtent l="0" t="0" r="1270" b="1270"/>
                      <wp:docPr id="2" name="Ova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D0CD6EA" id="Ovale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" fillcolor="#eed0c6 [3206]" stroked="f" strokeweight="2pt">
                      <w10:anchorlock/>
                    </v:oval>
                  </w:pict>
                </mc:Fallback>
              </mc:AlternateContent>
            </w:r>
          </w:p>
        </w:tc>
        <w:tc>
          <w:tcPr>
            <w:tcW w:w="3740" w:type="dxa"/>
            <w:gridSpan w:val="2"/>
          </w:tcPr>
          <w:p w14:paraId="469BDFA2" w14:textId="1A645D07" w:rsidR="005276A8" w:rsidRPr="00537DAC" w:rsidRDefault="007A36C9" w:rsidP="00537DAC">
            <w:pPr>
              <w:pStyle w:val="Sous-titre"/>
            </w:pPr>
            <w:r>
              <w:t xml:space="preserve">Projet GSB </w:t>
            </w:r>
          </w:p>
          <w:p w14:paraId="64DF1D8B" w14:textId="4E9F3ED9" w:rsidR="005276A8" w:rsidRDefault="007A36C9" w:rsidP="00537DAC">
            <w:pPr>
              <w:pStyle w:val="Sous-titre"/>
            </w:pPr>
            <w:r>
              <w:t>Gestion de visite</w:t>
            </w:r>
          </w:p>
        </w:tc>
      </w:tr>
      <w:tr w:rsidR="005276A8" w14:paraId="4ADC856E" w14:textId="77777777" w:rsidTr="000E4724">
        <w:trPr>
          <w:trHeight w:val="2858"/>
        </w:trPr>
        <w:tc>
          <w:tcPr>
            <w:tcW w:w="9516" w:type="dxa"/>
            <w:gridSpan w:val="5"/>
            <w:vAlign w:val="bottom"/>
          </w:tcPr>
          <w:p w14:paraId="09E254D1" w14:textId="187DB7E4" w:rsidR="005276A8" w:rsidRPr="00537DAC" w:rsidRDefault="007A36C9" w:rsidP="00ED38DD">
            <w:pPr>
              <w:pStyle w:val="Titre"/>
            </w:pPr>
            <w:r w:rsidRPr="007A36C9">
              <w:rPr>
                <w:sz w:val="72"/>
                <w:szCs w:val="22"/>
              </w:rPr>
              <w:t xml:space="preserve">Documentation </w:t>
            </w:r>
            <w:r w:rsidR="00D818EE">
              <w:rPr>
                <w:sz w:val="72"/>
                <w:szCs w:val="22"/>
              </w:rPr>
              <w:t>Utilisateur</w:t>
            </w:r>
          </w:p>
        </w:tc>
      </w:tr>
      <w:tr w:rsidR="00ED38DD" w14:paraId="20B28D8B" w14:textId="77777777" w:rsidTr="000E4724">
        <w:trPr>
          <w:trHeight w:val="6768"/>
        </w:trPr>
        <w:tc>
          <w:tcPr>
            <w:tcW w:w="9516" w:type="dxa"/>
            <w:gridSpan w:val="5"/>
            <w:vAlign w:val="center"/>
          </w:tcPr>
          <w:p w14:paraId="08F7ACF3" w14:textId="0FAA6005" w:rsidR="00ED38DD" w:rsidRDefault="007A36C9" w:rsidP="00ED38DD">
            <w:pPr>
              <w:jc w:val="center"/>
            </w:pPr>
            <w:r>
              <w:rPr>
                <w:noProof/>
              </w:rPr>
              <w:drawing>
                <wp:anchor distT="0" distB="0" distL="114300" distR="114300" simplePos="0" relativeHeight="251684864" behindDoc="1" locked="0" layoutInCell="1" allowOverlap="1" wp14:anchorId="1632546B" wp14:editId="0423A4EA">
                  <wp:simplePos x="0" y="0"/>
                  <wp:positionH relativeFrom="column">
                    <wp:posOffset>731520</wp:posOffset>
                  </wp:positionH>
                  <wp:positionV relativeFrom="paragraph">
                    <wp:posOffset>514985</wp:posOffset>
                  </wp:positionV>
                  <wp:extent cx="1143000" cy="629285"/>
                  <wp:effectExtent l="0" t="0" r="0" b="0"/>
                  <wp:wrapNone/>
                  <wp:docPr id="7" name="Image 7" descr="GSB - Gestion frais MVC | Baptiste Bi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B - Gestion frais MVC | Baptiste Biss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0DF7AAAE" wp14:editId="00145A57">
                  <wp:simplePos x="0" y="0"/>
                  <wp:positionH relativeFrom="column">
                    <wp:posOffset>306070</wp:posOffset>
                  </wp:positionH>
                  <wp:positionV relativeFrom="paragraph">
                    <wp:posOffset>-588645</wp:posOffset>
                  </wp:positionV>
                  <wp:extent cx="5482590" cy="2743200"/>
                  <wp:effectExtent l="0" t="0" r="3810" b="0"/>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259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276A8" w14:paraId="31CFED83" w14:textId="77777777" w:rsidTr="000E4724">
        <w:trPr>
          <w:trHeight w:val="3510"/>
        </w:trPr>
        <w:tc>
          <w:tcPr>
            <w:tcW w:w="4219" w:type="dxa"/>
            <w:gridSpan w:val="2"/>
            <w:vAlign w:val="bottom"/>
          </w:tcPr>
          <w:p w14:paraId="7CECC7DD" w14:textId="77777777" w:rsidR="005276A8" w:rsidRDefault="005276A8" w:rsidP="00ED38DD">
            <w:pPr>
              <w:pStyle w:val="Titre2"/>
            </w:pPr>
            <w:r w:rsidRPr="00173543">
              <w:rPr>
                <w:noProof/>
                <w:lang w:bidi="fr-FR"/>
              </w:rPr>
              <mc:AlternateContent>
                <mc:Choice Requires="wps">
                  <w:drawing>
                    <wp:inline distT="0" distB="0" distL="0" distR="0" wp14:anchorId="093A4975" wp14:editId="1C20C6FA">
                      <wp:extent cx="1378039" cy="51516"/>
                      <wp:effectExtent l="0" t="0" r="6350" b="0"/>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8039" cy="5151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53982F" id="Rectangle 4" o:spid="_x0000_s1026" alt="&quot;&quot;" style="width:108.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" fillcolor="#eed0c6 [3206]" stroked="f" strokeweight="2pt">
                      <w10:anchorlock/>
                    </v:rect>
                  </w:pict>
                </mc:Fallback>
              </mc:AlternateContent>
            </w:r>
          </w:p>
          <w:p w14:paraId="22BC563C" w14:textId="6C55F57B" w:rsidR="005276A8" w:rsidRDefault="007A36C9" w:rsidP="00ED38DD">
            <w:pPr>
              <w:pStyle w:val="Sous-titre"/>
            </w:pPr>
            <w:r>
              <w:t>Floriane IZARD</w:t>
            </w:r>
          </w:p>
          <w:p w14:paraId="2E44F378" w14:textId="19618CD1" w:rsidR="005276A8" w:rsidRDefault="007A36C9" w:rsidP="00ED38DD">
            <w:pPr>
              <w:pStyle w:val="Sous-titre"/>
            </w:pPr>
            <w:r>
              <w:t>BTS SIO2 B</w:t>
            </w:r>
          </w:p>
        </w:tc>
        <w:tc>
          <w:tcPr>
            <w:tcW w:w="1559" w:type="dxa"/>
            <w:vAlign w:val="bottom"/>
          </w:tcPr>
          <w:p w14:paraId="263D1ADC" w14:textId="77777777" w:rsidR="005276A8" w:rsidRDefault="005276A8" w:rsidP="00ED38DD"/>
        </w:tc>
        <w:tc>
          <w:tcPr>
            <w:tcW w:w="1870" w:type="dxa"/>
            <w:vAlign w:val="bottom"/>
          </w:tcPr>
          <w:p w14:paraId="113C42B7" w14:textId="77777777" w:rsidR="005276A8" w:rsidRDefault="005276A8" w:rsidP="00ED38DD"/>
        </w:tc>
        <w:tc>
          <w:tcPr>
            <w:tcW w:w="1870" w:type="dxa"/>
            <w:vAlign w:val="bottom"/>
          </w:tcPr>
          <w:p w14:paraId="4FD82352" w14:textId="45011A63" w:rsidR="005276A8" w:rsidRDefault="005276A8" w:rsidP="00ED38DD"/>
        </w:tc>
      </w:tr>
    </w:tbl>
    <w:p w14:paraId="01866F4C" w14:textId="77777777" w:rsidR="006C54A2" w:rsidRDefault="006C54A2">
      <w:pPr>
        <w:rPr>
          <w:sz w:val="36"/>
          <w:szCs w:val="36"/>
        </w:rPr>
      </w:pPr>
    </w:p>
    <w:p w14:paraId="400174CE" w14:textId="1D62E77A" w:rsidR="006C54A2" w:rsidRDefault="006C54A2">
      <w:r>
        <w:rPr>
          <w:sz w:val="36"/>
          <w:szCs w:val="36"/>
        </w:rPr>
        <w:lastRenderedPageBreak/>
        <w:t>Sommaire</w:t>
      </w:r>
    </w:p>
    <w:p w14:paraId="594B718F" w14:textId="3E505E9B" w:rsidR="006C54A2" w:rsidRDefault="006C54A2"/>
    <w:p w14:paraId="2C4A2A1D" w14:textId="343E7127" w:rsidR="006C54A2" w:rsidRDefault="006C54A2"/>
    <w:p w14:paraId="5A87BE1B" w14:textId="249502F4" w:rsidR="006C54A2" w:rsidRDefault="006C54A2"/>
    <w:p w14:paraId="039F08C3" w14:textId="5077D7DA" w:rsidR="006C54A2" w:rsidRDefault="00DA1A98" w:rsidP="00DA1A98">
      <w:pPr>
        <w:tabs>
          <w:tab w:val="left" w:pos="2028"/>
        </w:tabs>
      </w:pPr>
      <w:r>
        <w:tab/>
      </w:r>
    </w:p>
    <w:p w14:paraId="6F541528" w14:textId="38A40CD9" w:rsidR="00D818EE" w:rsidRDefault="00D818EE" w:rsidP="00D818EE">
      <w:pPr>
        <w:pStyle w:val="Paragraphedeliste"/>
        <w:rPr>
          <w:color w:val="9A1311" w:themeColor="accent4" w:themeShade="80"/>
          <w:sz w:val="32"/>
          <w:szCs w:val="32"/>
          <w:u w:val="single"/>
        </w:rPr>
      </w:pPr>
      <w:r>
        <w:rPr>
          <w:color w:val="9A1311" w:themeColor="accent4" w:themeShade="80"/>
          <w:sz w:val="32"/>
          <w:szCs w:val="32"/>
          <w:u w:val="single"/>
        </w:rPr>
        <w:t>1.Comment ouvrir le site ?</w:t>
      </w:r>
    </w:p>
    <w:p w14:paraId="088DAE76" w14:textId="5BB6C1B3" w:rsidR="00D818EE" w:rsidRDefault="00D818EE" w:rsidP="00D818EE">
      <w:pPr>
        <w:pStyle w:val="Paragraphedeliste"/>
        <w:rPr>
          <w:color w:val="9A1311" w:themeColor="accent4" w:themeShade="80"/>
          <w:sz w:val="32"/>
          <w:szCs w:val="32"/>
          <w:u w:val="single"/>
        </w:rPr>
      </w:pPr>
      <w:r>
        <w:rPr>
          <w:color w:val="9A1311" w:themeColor="accent4" w:themeShade="80"/>
          <w:sz w:val="32"/>
          <w:szCs w:val="32"/>
          <w:u w:val="single"/>
        </w:rPr>
        <w:t>2.Comment se connecter ?</w:t>
      </w:r>
    </w:p>
    <w:p w14:paraId="0D31CFDD" w14:textId="6BB689A9" w:rsidR="00D818EE" w:rsidRDefault="00D818EE" w:rsidP="00D818EE">
      <w:pPr>
        <w:pStyle w:val="Paragraphedeliste"/>
        <w:rPr>
          <w:color w:val="9A1311" w:themeColor="accent4" w:themeShade="80"/>
          <w:sz w:val="32"/>
          <w:szCs w:val="32"/>
          <w:u w:val="single"/>
        </w:rPr>
      </w:pPr>
      <w:r>
        <w:rPr>
          <w:color w:val="9A1311" w:themeColor="accent4" w:themeShade="80"/>
          <w:sz w:val="32"/>
          <w:szCs w:val="32"/>
          <w:u w:val="single"/>
        </w:rPr>
        <w:t>3.Comment créer un rapport de visite ?</w:t>
      </w:r>
    </w:p>
    <w:p w14:paraId="54CC129A" w14:textId="17F41146" w:rsidR="00891C61" w:rsidRDefault="00891C61" w:rsidP="00D818EE">
      <w:pPr>
        <w:pStyle w:val="Paragraphedeliste"/>
        <w:rPr>
          <w:color w:val="9A1311" w:themeColor="accent4" w:themeShade="80"/>
          <w:sz w:val="32"/>
          <w:szCs w:val="32"/>
          <w:u w:val="single"/>
        </w:rPr>
      </w:pPr>
      <w:r>
        <w:rPr>
          <w:color w:val="9A1311" w:themeColor="accent4" w:themeShade="80"/>
          <w:sz w:val="32"/>
          <w:szCs w:val="32"/>
          <w:u w:val="single"/>
        </w:rPr>
        <w:t>4.Comment rechercher un médecin ?</w:t>
      </w:r>
    </w:p>
    <w:p w14:paraId="2AD8E8FC" w14:textId="334B6915" w:rsidR="00D818EE" w:rsidRDefault="00891C61" w:rsidP="00D818EE">
      <w:pPr>
        <w:pStyle w:val="Paragraphedeliste"/>
        <w:rPr>
          <w:color w:val="9A1311" w:themeColor="accent4" w:themeShade="80"/>
          <w:sz w:val="32"/>
          <w:szCs w:val="32"/>
          <w:u w:val="single"/>
        </w:rPr>
      </w:pPr>
      <w:r>
        <w:rPr>
          <w:color w:val="9A1311" w:themeColor="accent4" w:themeShade="80"/>
          <w:sz w:val="32"/>
          <w:szCs w:val="32"/>
          <w:u w:val="single"/>
        </w:rPr>
        <w:t>5</w:t>
      </w:r>
      <w:r w:rsidR="00D818EE">
        <w:rPr>
          <w:color w:val="9A1311" w:themeColor="accent4" w:themeShade="80"/>
          <w:sz w:val="32"/>
          <w:szCs w:val="32"/>
          <w:u w:val="single"/>
        </w:rPr>
        <w:t>.Comment consulter les rapports des médecins ?</w:t>
      </w:r>
    </w:p>
    <w:p w14:paraId="4FFDEED0" w14:textId="0ABCBC41" w:rsidR="00D818EE" w:rsidRDefault="00891C61" w:rsidP="00D818EE">
      <w:pPr>
        <w:pStyle w:val="Paragraphedeliste"/>
        <w:rPr>
          <w:color w:val="9A1311" w:themeColor="accent4" w:themeShade="80"/>
          <w:sz w:val="32"/>
          <w:szCs w:val="32"/>
          <w:u w:val="single"/>
        </w:rPr>
      </w:pPr>
      <w:r>
        <w:rPr>
          <w:color w:val="9A1311" w:themeColor="accent4" w:themeShade="80"/>
          <w:sz w:val="32"/>
          <w:szCs w:val="32"/>
          <w:u w:val="single"/>
        </w:rPr>
        <w:t>6.</w:t>
      </w:r>
      <w:r w:rsidR="00D818EE">
        <w:rPr>
          <w:color w:val="9A1311" w:themeColor="accent4" w:themeShade="80"/>
          <w:sz w:val="32"/>
          <w:szCs w:val="32"/>
          <w:u w:val="single"/>
        </w:rPr>
        <w:t>Comment modifier un médecin ?</w:t>
      </w:r>
    </w:p>
    <w:p w14:paraId="058EB0BB" w14:textId="006EC717" w:rsidR="00891C61" w:rsidRDefault="00891C61" w:rsidP="00D818EE">
      <w:pPr>
        <w:pStyle w:val="Paragraphedeliste"/>
        <w:rPr>
          <w:color w:val="9A1311" w:themeColor="accent4" w:themeShade="80"/>
          <w:sz w:val="32"/>
          <w:szCs w:val="32"/>
          <w:u w:val="single"/>
        </w:rPr>
      </w:pPr>
      <w:r>
        <w:rPr>
          <w:color w:val="9A1311" w:themeColor="accent4" w:themeShade="80"/>
          <w:sz w:val="32"/>
          <w:szCs w:val="32"/>
          <w:u w:val="single"/>
        </w:rPr>
        <w:t>7.Comment rechercher un rapport ?</w:t>
      </w:r>
    </w:p>
    <w:p w14:paraId="530CB993" w14:textId="18BBCBB0" w:rsidR="00D818EE" w:rsidRDefault="00891C61" w:rsidP="00D818EE">
      <w:pPr>
        <w:pStyle w:val="Paragraphedeliste"/>
        <w:rPr>
          <w:color w:val="9A1311" w:themeColor="accent4" w:themeShade="80"/>
          <w:sz w:val="32"/>
          <w:szCs w:val="32"/>
          <w:u w:val="single"/>
        </w:rPr>
      </w:pPr>
      <w:r>
        <w:rPr>
          <w:color w:val="9A1311" w:themeColor="accent4" w:themeShade="80"/>
          <w:sz w:val="32"/>
          <w:szCs w:val="32"/>
          <w:u w:val="single"/>
        </w:rPr>
        <w:t>8</w:t>
      </w:r>
      <w:r w:rsidR="00D818EE">
        <w:rPr>
          <w:color w:val="9A1311" w:themeColor="accent4" w:themeShade="80"/>
          <w:sz w:val="32"/>
          <w:szCs w:val="32"/>
          <w:u w:val="single"/>
        </w:rPr>
        <w:t>.Comment modifier un rapport ?</w:t>
      </w:r>
    </w:p>
    <w:p w14:paraId="7781CE4A" w14:textId="1F43211E" w:rsidR="00006071" w:rsidRDefault="00006071" w:rsidP="00D818EE">
      <w:pPr>
        <w:pStyle w:val="Paragraphedeliste"/>
        <w:rPr>
          <w:color w:val="9A1311" w:themeColor="accent4" w:themeShade="80"/>
          <w:sz w:val="32"/>
          <w:szCs w:val="32"/>
          <w:u w:val="single"/>
        </w:rPr>
      </w:pPr>
      <w:r>
        <w:rPr>
          <w:color w:val="9A1311" w:themeColor="accent4" w:themeShade="80"/>
          <w:sz w:val="32"/>
          <w:szCs w:val="32"/>
          <w:u w:val="single"/>
        </w:rPr>
        <w:t>9.Se déconnecter ?</w:t>
      </w:r>
    </w:p>
    <w:p w14:paraId="51584BBC" w14:textId="77777777" w:rsidR="00D818EE" w:rsidRPr="00D818EE" w:rsidRDefault="00D818EE" w:rsidP="00D818EE">
      <w:pPr>
        <w:pStyle w:val="Paragraphedeliste"/>
        <w:rPr>
          <w:color w:val="9A1311" w:themeColor="accent4" w:themeShade="80"/>
          <w:sz w:val="32"/>
          <w:szCs w:val="32"/>
          <w:u w:val="single"/>
        </w:rPr>
      </w:pPr>
    </w:p>
    <w:p w14:paraId="68B6F4E7" w14:textId="4DDE1EFA" w:rsidR="006C54A2" w:rsidRDefault="006C54A2"/>
    <w:p w14:paraId="5D574D96" w14:textId="63E32DDA" w:rsidR="006C54A2" w:rsidRDefault="006C54A2" w:rsidP="00DA1A98">
      <w:pPr>
        <w:tabs>
          <w:tab w:val="left" w:pos="3624"/>
        </w:tabs>
      </w:pPr>
    </w:p>
    <w:p w14:paraId="67EACF1B" w14:textId="36183306" w:rsidR="006C54A2" w:rsidRDefault="006C54A2"/>
    <w:p w14:paraId="596A3C74" w14:textId="5B9E0EB9" w:rsidR="006C54A2" w:rsidRDefault="006C54A2"/>
    <w:p w14:paraId="59A7AE37" w14:textId="10D35A1C" w:rsidR="006C54A2" w:rsidRDefault="006C54A2"/>
    <w:p w14:paraId="1734ADC1" w14:textId="5AFA86D3" w:rsidR="006C54A2" w:rsidRDefault="006C54A2"/>
    <w:p w14:paraId="581331F4" w14:textId="73704DA8" w:rsidR="006C54A2" w:rsidRDefault="006C54A2"/>
    <w:p w14:paraId="36601513" w14:textId="1F155B3D" w:rsidR="006C54A2" w:rsidRDefault="006C54A2"/>
    <w:p w14:paraId="1159E4C4" w14:textId="40A9F01F" w:rsidR="006C54A2" w:rsidRDefault="006C54A2"/>
    <w:p w14:paraId="526DA296" w14:textId="53033FB7" w:rsidR="006C54A2" w:rsidRDefault="006C54A2"/>
    <w:p w14:paraId="3EB0268C" w14:textId="06C3A540" w:rsidR="006C54A2" w:rsidRDefault="006C54A2"/>
    <w:p w14:paraId="1AA73A4E" w14:textId="1C7482B4" w:rsidR="006C54A2" w:rsidRDefault="006C54A2"/>
    <w:p w14:paraId="3CC6E7FE" w14:textId="35BEC262" w:rsidR="006C54A2" w:rsidRDefault="006C54A2"/>
    <w:p w14:paraId="7233EB89" w14:textId="4CDFE0FA" w:rsidR="006C54A2" w:rsidRDefault="006C54A2"/>
    <w:p w14:paraId="43C6BA8D" w14:textId="39EF83FF" w:rsidR="006C54A2" w:rsidRDefault="006C54A2"/>
    <w:p w14:paraId="34A7A022" w14:textId="1DB711AB" w:rsidR="006C54A2" w:rsidRDefault="006C54A2"/>
    <w:p w14:paraId="132D9462" w14:textId="56A21D1C" w:rsidR="006C54A2" w:rsidRDefault="006C54A2"/>
    <w:p w14:paraId="2443AD24" w14:textId="5355FC1E" w:rsidR="006C54A2" w:rsidRDefault="006C54A2"/>
    <w:p w14:paraId="24B5F406" w14:textId="735F5DF2" w:rsidR="006C54A2" w:rsidRDefault="006C54A2"/>
    <w:p w14:paraId="2CA40FF7" w14:textId="2D0544BB" w:rsidR="006C54A2" w:rsidRDefault="006C54A2"/>
    <w:p w14:paraId="3E2A9725" w14:textId="02F53EC9" w:rsidR="006C54A2" w:rsidRDefault="006C54A2"/>
    <w:p w14:paraId="18918FF5" w14:textId="77777777" w:rsidR="006C54A2" w:rsidRDefault="006C54A2"/>
    <w:p w14:paraId="4640D0EF" w14:textId="46E14008" w:rsidR="00BB26FD" w:rsidRDefault="00BB26FD"/>
    <w:p w14:paraId="39C41516" w14:textId="77777777" w:rsidR="006C54A2" w:rsidRDefault="006C54A2"/>
    <w:p w14:paraId="1BD8CF44" w14:textId="77777777" w:rsidR="006C54A2" w:rsidRDefault="006C54A2"/>
    <w:p w14:paraId="37ABCCFD" w14:textId="77777777" w:rsidR="006C54A2" w:rsidRDefault="006C54A2"/>
    <w:p w14:paraId="413A4665" w14:textId="77777777" w:rsidR="006C54A2" w:rsidRDefault="006C54A2"/>
    <w:p w14:paraId="0F54156A" w14:textId="77777777" w:rsidR="006C54A2" w:rsidRDefault="006C54A2"/>
    <w:p w14:paraId="79523D90" w14:textId="77777777" w:rsidR="006C54A2" w:rsidRDefault="006C54A2"/>
    <w:p w14:paraId="11DC1E61" w14:textId="77777777" w:rsidR="006C54A2" w:rsidRDefault="006C54A2"/>
    <w:p w14:paraId="69D76DAD" w14:textId="77777777" w:rsidR="006C54A2" w:rsidRDefault="006C54A2"/>
    <w:p w14:paraId="33E54199" w14:textId="77777777" w:rsidR="006C54A2" w:rsidRDefault="006C54A2"/>
    <w:p w14:paraId="46C5A7D8" w14:textId="77777777" w:rsidR="006C54A2" w:rsidRDefault="006C54A2"/>
    <w:p w14:paraId="4820160F" w14:textId="77777777" w:rsidR="006C54A2" w:rsidRDefault="006C54A2"/>
    <w:p w14:paraId="6A2EF2BD" w14:textId="77777777" w:rsidR="006C54A2" w:rsidRDefault="006C54A2"/>
    <w:p w14:paraId="31053A68" w14:textId="77777777" w:rsidR="006C54A2" w:rsidRDefault="006C54A2"/>
    <w:p w14:paraId="4A24D659" w14:textId="77777777" w:rsidR="006C54A2" w:rsidRDefault="006C54A2"/>
    <w:p w14:paraId="4FFCC839" w14:textId="77DC1744" w:rsidR="006C54A2" w:rsidRPr="00891C61" w:rsidRDefault="007E0E52" w:rsidP="00891C61">
      <w:pPr>
        <w:rPr>
          <w:color w:val="9A1311" w:themeColor="accent4" w:themeShade="80"/>
          <w:sz w:val="32"/>
          <w:szCs w:val="32"/>
          <w:u w:val="single"/>
        </w:rPr>
      </w:pPr>
      <w:r w:rsidRPr="00891C61">
        <w:rPr>
          <w:color w:val="9A1311" w:themeColor="accent4" w:themeShade="80"/>
          <w:sz w:val="32"/>
          <w:szCs w:val="32"/>
          <w:u w:val="single"/>
        </w:rPr>
        <w:t>Présentation du contexte</w:t>
      </w:r>
      <w:r w:rsidR="00F96F36" w:rsidRPr="00891C61">
        <w:rPr>
          <w:color w:val="9A1311" w:themeColor="accent4" w:themeShade="80"/>
          <w:sz w:val="32"/>
          <w:szCs w:val="32"/>
          <w:u w:val="single"/>
        </w:rPr>
        <w:t xml:space="preserve"> : </w:t>
      </w:r>
    </w:p>
    <w:p w14:paraId="6C3B7CBB" w14:textId="72EA0DA8" w:rsidR="007E0E52" w:rsidRDefault="007E0E52" w:rsidP="007E0E52">
      <w:pPr>
        <w:ind w:left="360"/>
      </w:pPr>
    </w:p>
    <w:p w14:paraId="003E41A0" w14:textId="77777777" w:rsidR="00F96F36" w:rsidRPr="00D873DA" w:rsidRDefault="009D47DF" w:rsidP="00D873DA">
      <w:r w:rsidRPr="00D873DA">
        <w:rPr>
          <w:b/>
          <w:bCs/>
        </w:rPr>
        <w:t xml:space="preserve">Le laboratoire Galaxy </w:t>
      </w:r>
      <w:proofErr w:type="spellStart"/>
      <w:r w:rsidRPr="00D873DA">
        <w:rPr>
          <w:b/>
          <w:bCs/>
        </w:rPr>
        <w:t>Swiss</w:t>
      </w:r>
      <w:proofErr w:type="spellEnd"/>
      <w:r w:rsidRPr="00D873DA">
        <w:rPr>
          <w:b/>
          <w:bCs/>
        </w:rPr>
        <w:t xml:space="preserve"> Bourdin (GSB)</w:t>
      </w:r>
      <w:r w:rsidR="00F96F36" w:rsidRPr="00D873DA">
        <w:t xml:space="preserve"> est issu de la fusion entre le géant américain Galaxy (spécialisé dans le secteur des maladies virales dont le SIDA et les hépatites) et le conglomérat européen </w:t>
      </w:r>
      <w:proofErr w:type="spellStart"/>
      <w:r w:rsidR="00F96F36" w:rsidRPr="00D873DA">
        <w:t>Swiss</w:t>
      </w:r>
      <w:proofErr w:type="spellEnd"/>
      <w:r w:rsidR="00F96F36" w:rsidRPr="00D873DA">
        <w:t xml:space="preserve"> Bourdin (travaillant sur des médicaments plus conventionnels), lui-même déjà union de trois petits laboratoires. En 2013, les deux géants pharmaceutiques ont uni leurs forces pour créer un leader de ce secteur industriel. L'entité Galaxy </w:t>
      </w:r>
      <w:proofErr w:type="spellStart"/>
      <w:r w:rsidR="00F96F36" w:rsidRPr="00D873DA">
        <w:t>Swiss</w:t>
      </w:r>
      <w:proofErr w:type="spellEnd"/>
      <w:r w:rsidR="00F96F36" w:rsidRPr="00D873DA">
        <w:t xml:space="preserve"> Bourdin Europe a établi son siège administratif à Paris. Le siège social de la multinationale est situé à Philadelphie, Pennsylvanie, aux Etats-Unis.</w:t>
      </w:r>
    </w:p>
    <w:p w14:paraId="6F68408F" w14:textId="07A63C3C" w:rsidR="00F96F36" w:rsidRPr="00D873DA" w:rsidRDefault="00F96F36" w:rsidP="00D873DA">
      <w:r w:rsidRPr="00D873DA">
        <w:t>L’industrie pharmaceutique est un secteur très lucratif dans lequel le mouvement de fusion acquisition est très fort. Les regroupements de laboratoires ces dernières années ont donné naissance à des entités gigantesques au sein desquelles le travail est longtemps resté organisé selon les anciennes structures. Des déboires divers autour de médicaments ou molécules ayant entraîné des complications médicales ont fait s'élever des voix contre une partie de l'activité des laboratoires : la visite médicale, réputée être le lieu d’arrangements entre l'industrie et les praticiens, et tout du moins un terrain d'influence opaque.</w:t>
      </w:r>
    </w:p>
    <w:p w14:paraId="621E0879" w14:textId="77777777" w:rsidR="00D873DA" w:rsidRPr="00D873DA" w:rsidRDefault="00D873DA" w:rsidP="00D873DA">
      <w:r w:rsidRPr="00D873DA">
        <w:t>L'activité à gérer</w:t>
      </w:r>
    </w:p>
    <w:p w14:paraId="3537E2D3" w14:textId="77777777" w:rsidR="00D873DA" w:rsidRPr="00D873DA" w:rsidRDefault="00D873DA" w:rsidP="00D873DA">
      <w:r w:rsidRPr="00D873DA">
        <w:t xml:space="preserve">L'activité commerciale d'un laboratoire pharmaceutique est principalement réalisée par les visiteurs médicaux. En effet, un médicament remboursé par la sécurité sociale n’est jamais vendu directement au consommateur mais prescrit au patient par son médecin. </w:t>
      </w:r>
    </w:p>
    <w:p w14:paraId="3C057C77" w14:textId="77777777" w:rsidR="00D873DA" w:rsidRPr="00D873DA" w:rsidRDefault="00D873DA" w:rsidP="00D873DA">
      <w:r w:rsidRPr="00D873DA">
        <w:t xml:space="preserve">Toute communication publicitaire sur les médicaments remboursés est d'ailleurs interdite par la loi. Il est donc important, pour l’industrie pharmaceutique, de promouvoir ses produits directement auprès des praticiens. </w:t>
      </w:r>
    </w:p>
    <w:p w14:paraId="3984A378" w14:textId="77777777" w:rsidR="00D873DA" w:rsidRPr="00D873DA" w:rsidRDefault="00D873DA" w:rsidP="00D873DA">
      <w:bookmarkStart w:id="1" w:name="_Toc398367994"/>
    </w:p>
    <w:p w14:paraId="307FFBF3" w14:textId="326C6CD4" w:rsidR="00D873DA" w:rsidRPr="004C5339" w:rsidRDefault="00D873DA" w:rsidP="00D873DA">
      <w:pPr>
        <w:rPr>
          <w:b/>
          <w:bCs/>
          <w:color w:val="5C7DB4" w:themeColor="accent1" w:themeTint="99"/>
          <w:u w:val="single"/>
        </w:rPr>
      </w:pPr>
      <w:r w:rsidRPr="004C5339">
        <w:rPr>
          <w:b/>
          <w:bCs/>
          <w:color w:val="5C7DB4" w:themeColor="accent1" w:themeTint="99"/>
          <w:u w:val="single"/>
        </w:rPr>
        <w:t>Les Visiteurs Médicaux</w:t>
      </w:r>
      <w:bookmarkEnd w:id="1"/>
      <w:r w:rsidR="00F50797" w:rsidRPr="004C5339">
        <w:rPr>
          <w:b/>
          <w:bCs/>
          <w:color w:val="5C7DB4" w:themeColor="accent1" w:themeTint="99"/>
          <w:u w:val="single"/>
        </w:rPr>
        <w:t xml:space="preserve"> : </w:t>
      </w:r>
    </w:p>
    <w:p w14:paraId="0497D949" w14:textId="77777777" w:rsidR="00F50797" w:rsidRPr="00D873DA" w:rsidRDefault="00F50797" w:rsidP="00D873DA"/>
    <w:p w14:paraId="38F16C73" w14:textId="77777777" w:rsidR="00D873DA" w:rsidRPr="00D873DA" w:rsidRDefault="00D873DA" w:rsidP="00D873DA">
      <w:r w:rsidRPr="00D873DA">
        <w:t xml:space="preserve">L'activité des visiteurs médicaux consiste à visiter régulièrement les médecins généralistes, spécialistes, les services hospitaliers ainsi que les infirmiers et pharmaciens pour les tenir au courant de l’intérêt de leurs produits et des nouveautés du laboratoire. </w:t>
      </w:r>
    </w:p>
    <w:p w14:paraId="20DA4315" w14:textId="77777777" w:rsidR="00D873DA" w:rsidRPr="00D873DA" w:rsidRDefault="00D873DA" w:rsidP="00D873DA">
      <w:r w:rsidRPr="00D873DA">
        <w:t xml:space="preserve">Chaque visiteur dispose d’un portefeuille de praticiens, de sorte que le même médecin ne reçoit jamais deux visites différentes du même laboratoire. </w:t>
      </w:r>
    </w:p>
    <w:p w14:paraId="704C4528" w14:textId="77777777" w:rsidR="00D873DA" w:rsidRPr="00D873DA" w:rsidRDefault="00D873DA" w:rsidP="00D873DA">
      <w:r w:rsidRPr="00D873DA">
        <w:t>Comme tous les commerciaux, ils travaillent par objectifs définis par la hiérarchie et reçoivent en conséquence diverses primes et avantages.</w:t>
      </w:r>
    </w:p>
    <w:p w14:paraId="39060924" w14:textId="77777777" w:rsidR="00D873DA" w:rsidRPr="00D873DA" w:rsidRDefault="00D873DA" w:rsidP="00D873DA">
      <w:r w:rsidRPr="00D873DA">
        <w:t>Pour affiner la définition des objectifs et l’attribution des budgets, il sera nécessaire d’informatiser les comptes rendus de visite.</w:t>
      </w:r>
    </w:p>
    <w:p w14:paraId="37997C6D" w14:textId="77777777" w:rsidR="00D873DA" w:rsidRPr="00D873DA" w:rsidRDefault="00D873DA" w:rsidP="00D873DA"/>
    <w:p w14:paraId="16472CFA" w14:textId="4BB25AC4" w:rsidR="00D873DA" w:rsidRPr="004C5339" w:rsidRDefault="00D873DA" w:rsidP="00D873DA">
      <w:pPr>
        <w:rPr>
          <w:b/>
          <w:bCs/>
          <w:color w:val="5C7DB4" w:themeColor="accent1" w:themeTint="99"/>
          <w:u w:val="single"/>
        </w:rPr>
      </w:pPr>
      <w:r w:rsidRPr="004C5339">
        <w:rPr>
          <w:b/>
          <w:bCs/>
          <w:color w:val="5C7DB4" w:themeColor="accent1" w:themeTint="99"/>
          <w:u w:val="single"/>
        </w:rPr>
        <w:t>L’activité des visiteurs</w:t>
      </w:r>
      <w:r w:rsidR="00F50797" w:rsidRPr="004C5339">
        <w:rPr>
          <w:b/>
          <w:bCs/>
          <w:color w:val="5C7DB4" w:themeColor="accent1" w:themeTint="99"/>
          <w:u w:val="single"/>
        </w:rPr>
        <w:t> :</w:t>
      </w:r>
    </w:p>
    <w:p w14:paraId="1450F6CF" w14:textId="77777777" w:rsidR="00F50797" w:rsidRPr="00D873DA" w:rsidRDefault="00F50797" w:rsidP="00D873DA"/>
    <w:p w14:paraId="43954252" w14:textId="77777777" w:rsidR="00D873DA" w:rsidRPr="00D873DA" w:rsidRDefault="00D873DA" w:rsidP="00D873DA">
      <w:r w:rsidRPr="00D873DA">
        <w:t xml:space="preserve">L’activité est composée principalement de visites : réalisées auprès d’un praticien (médecin dans son cabinet, à l’hôpital, pharmacien, chef de clinique…), on souhaite en connaître la date, le motif (6 motifs sont fixés au préalable), et savoir, pour chaque visite, les médicaments présentés et le nombre d’échantillons offerts. Le bilan fourni par le visiteur (le médecin a paru convaincu ou pas, une autre visite a été planifiée…) devra aussi être enregistré. </w:t>
      </w:r>
    </w:p>
    <w:p w14:paraId="501E12EA" w14:textId="1EB08BEA" w:rsidR="00D873DA" w:rsidRDefault="00D873DA" w:rsidP="00D873DA"/>
    <w:p w14:paraId="75F448F3" w14:textId="379F9447" w:rsidR="006E31AC" w:rsidRDefault="006E31AC" w:rsidP="00D873DA"/>
    <w:p w14:paraId="00084755" w14:textId="58A52BB2" w:rsidR="006E31AC" w:rsidRDefault="006E31AC" w:rsidP="00D873DA"/>
    <w:p w14:paraId="538A1EC3" w14:textId="74CAF0CF" w:rsidR="006E31AC" w:rsidRDefault="006E31AC" w:rsidP="00D873DA"/>
    <w:p w14:paraId="28852A77" w14:textId="17BAD50D" w:rsidR="006E31AC" w:rsidRDefault="006E31AC" w:rsidP="00D873DA"/>
    <w:p w14:paraId="758C0193" w14:textId="1399C69F" w:rsidR="006E31AC" w:rsidRDefault="006E31AC" w:rsidP="00D873DA"/>
    <w:p w14:paraId="0D6581C1" w14:textId="0A2F813D" w:rsidR="00891C61" w:rsidRDefault="00891C61" w:rsidP="00D873DA"/>
    <w:p w14:paraId="5B7DB682" w14:textId="77777777" w:rsidR="00891C61" w:rsidRPr="00D873DA" w:rsidRDefault="00891C61" w:rsidP="00D873DA"/>
    <w:p w14:paraId="2CC86DA8" w14:textId="5DABD48E" w:rsidR="00D873DA" w:rsidRPr="004C5339" w:rsidRDefault="00D873DA" w:rsidP="00D873DA">
      <w:pPr>
        <w:rPr>
          <w:b/>
          <w:bCs/>
          <w:color w:val="5C7DB4" w:themeColor="accent1" w:themeTint="99"/>
          <w:u w:val="single"/>
        </w:rPr>
      </w:pPr>
      <w:r w:rsidRPr="004C5339">
        <w:rPr>
          <w:b/>
          <w:bCs/>
          <w:color w:val="5C7DB4" w:themeColor="accent1" w:themeTint="99"/>
          <w:u w:val="single"/>
        </w:rPr>
        <w:t>Les produits</w:t>
      </w:r>
      <w:r w:rsidR="006E31AC" w:rsidRPr="004C5339">
        <w:rPr>
          <w:b/>
          <w:bCs/>
          <w:color w:val="5C7DB4" w:themeColor="accent1" w:themeTint="99"/>
          <w:u w:val="single"/>
        </w:rPr>
        <w:t> :</w:t>
      </w:r>
    </w:p>
    <w:p w14:paraId="24063F21" w14:textId="77777777" w:rsidR="006E31AC" w:rsidRPr="00D873DA" w:rsidRDefault="006E31AC" w:rsidP="00D873DA"/>
    <w:p w14:paraId="202386EC" w14:textId="77777777" w:rsidR="00D873DA" w:rsidRPr="00D873DA" w:rsidRDefault="00D873DA" w:rsidP="00D873DA">
      <w:r w:rsidRPr="00D873DA">
        <w:t xml:space="preserve">Les produits distribués par le laboratoire sont des médicaments : ils sont identifiés par un numéro de produit (dépôt légal) qui correspond à un nom commercial (ce nom étant utilisé par les visiteurs et les médecins). </w:t>
      </w:r>
    </w:p>
    <w:p w14:paraId="0DFBCAC1" w14:textId="77777777" w:rsidR="00D873DA" w:rsidRPr="00D873DA" w:rsidRDefault="00D873DA" w:rsidP="00D873DA">
      <w:r w:rsidRPr="00D873DA">
        <w:t xml:space="preserve">Comme tout médicament, un produit a des effets thérapeutiques et des contre-indications. </w:t>
      </w:r>
    </w:p>
    <w:p w14:paraId="0F9DF860" w14:textId="77777777" w:rsidR="00D873DA" w:rsidRPr="00D873DA" w:rsidRDefault="00D873DA" w:rsidP="00D873DA">
      <w:r w:rsidRPr="00D873DA">
        <w:t xml:space="preserve">On connait sa composition (liste des composants et quantité) et les interactions qu'il peut avoir avec d'autres médicaments (éléments nécessaires à la présentation aux médecins). </w:t>
      </w:r>
    </w:p>
    <w:p w14:paraId="3A4E3F6F" w14:textId="77777777" w:rsidR="00D873DA" w:rsidRPr="00D873DA" w:rsidRDefault="00D873DA" w:rsidP="00D873DA">
      <w:r w:rsidRPr="00D873DA">
        <w:t xml:space="preserve">La posologie (quantité périodique par type d’individu : adulte, jeune adulte, enfant, jeune enfant ou nourrisson) dépend de la présentation et du dosage. </w:t>
      </w:r>
    </w:p>
    <w:p w14:paraId="66E466E1" w14:textId="77777777" w:rsidR="00D873DA" w:rsidRPr="00D873DA" w:rsidRDefault="00D873DA" w:rsidP="00D873DA">
      <w:r w:rsidRPr="00D873DA">
        <w:t>Un produit relève d’une famille (antihistaminique, antidépresseur, antibiotique, …).</w:t>
      </w:r>
    </w:p>
    <w:p w14:paraId="634BB29B" w14:textId="6EDD33A1" w:rsidR="00D873DA" w:rsidRDefault="00D873DA" w:rsidP="00D873DA">
      <w:r w:rsidRPr="00D873DA">
        <w:t xml:space="preserve">Lors d'une visite auprès d'un médecin, un visiteur présente un ou plusieurs produits pour lesquels il pourra laisser des échantillons. </w:t>
      </w:r>
    </w:p>
    <w:p w14:paraId="37129988" w14:textId="77777777" w:rsidR="004C5339" w:rsidRPr="00D873DA" w:rsidRDefault="004C5339" w:rsidP="00D873DA"/>
    <w:p w14:paraId="6A0FE196" w14:textId="6CA56783" w:rsidR="00D873DA" w:rsidRPr="004C5339" w:rsidRDefault="00D873DA" w:rsidP="00D873DA">
      <w:pPr>
        <w:rPr>
          <w:b/>
          <w:bCs/>
          <w:color w:val="5C7DB4" w:themeColor="accent1" w:themeTint="99"/>
          <w:u w:val="single"/>
        </w:rPr>
      </w:pPr>
      <w:r w:rsidRPr="004C5339">
        <w:rPr>
          <w:b/>
          <w:bCs/>
          <w:color w:val="5C7DB4" w:themeColor="accent1" w:themeTint="99"/>
          <w:u w:val="single"/>
        </w:rPr>
        <w:t>Les médecins</w:t>
      </w:r>
      <w:r w:rsidR="004C5339" w:rsidRPr="004C5339">
        <w:rPr>
          <w:b/>
          <w:bCs/>
          <w:color w:val="5C7DB4" w:themeColor="accent1" w:themeTint="99"/>
          <w:u w:val="single"/>
        </w:rPr>
        <w:t> :</w:t>
      </w:r>
    </w:p>
    <w:p w14:paraId="20810CDF" w14:textId="77777777" w:rsidR="004C5339" w:rsidRPr="00D873DA" w:rsidRDefault="004C5339" w:rsidP="00D873DA"/>
    <w:p w14:paraId="7E4E2C4D" w14:textId="77777777" w:rsidR="00D873DA" w:rsidRPr="00D873DA" w:rsidRDefault="00D873DA" w:rsidP="00D873DA">
      <w:r w:rsidRPr="00D873DA">
        <w:t xml:space="preserve">Les médecins sont le cœur de cible des laboratoires. Aussi font-ils l’objet d’une attention toute particulière. </w:t>
      </w:r>
    </w:p>
    <w:p w14:paraId="18068CFF" w14:textId="77777777" w:rsidR="00D873DA" w:rsidRPr="00D873DA" w:rsidRDefault="00D873DA" w:rsidP="00D873DA">
      <w:r w:rsidRPr="00D873DA">
        <w:t>Pour tenir à jour leurs informations, les laboratoires achètent des fichiers à des organismes spécialisés qui donnent, les diverses informations d’état civil et la spécialité complémentaire.</w:t>
      </w:r>
    </w:p>
    <w:p w14:paraId="3556975E" w14:textId="55F9BABA" w:rsidR="00891C61" w:rsidRDefault="00891C61" w:rsidP="00891C61"/>
    <w:p w14:paraId="687D59A5" w14:textId="77777777" w:rsidR="00891C61" w:rsidRDefault="00891C61" w:rsidP="007E0E52">
      <w:pPr>
        <w:ind w:left="360"/>
      </w:pPr>
    </w:p>
    <w:p w14:paraId="55EB46CE" w14:textId="3E082268" w:rsidR="007E0E52" w:rsidRDefault="007E0E52" w:rsidP="007E0E52">
      <w:pPr>
        <w:ind w:left="360"/>
      </w:pPr>
    </w:p>
    <w:p w14:paraId="640DEF21" w14:textId="4456CEA6" w:rsidR="00781690" w:rsidRPr="00891C61" w:rsidRDefault="00781690" w:rsidP="00891C61">
      <w:pPr>
        <w:rPr>
          <w:color w:val="9A1311" w:themeColor="accent4" w:themeShade="80"/>
          <w:sz w:val="32"/>
          <w:szCs w:val="32"/>
          <w:u w:val="single"/>
        </w:rPr>
      </w:pPr>
      <w:r w:rsidRPr="00891C61">
        <w:rPr>
          <w:color w:val="9A1311" w:themeColor="accent4" w:themeShade="80"/>
          <w:sz w:val="32"/>
          <w:szCs w:val="32"/>
          <w:u w:val="single"/>
        </w:rPr>
        <w:t xml:space="preserve">Arborescence du site : </w:t>
      </w:r>
    </w:p>
    <w:p w14:paraId="51428AF9" w14:textId="77777777" w:rsidR="00891C61" w:rsidRPr="00781690" w:rsidRDefault="00891C61" w:rsidP="00891C61">
      <w:pPr>
        <w:pStyle w:val="Paragraphedeliste"/>
        <w:rPr>
          <w:color w:val="9A1311" w:themeColor="accent4" w:themeShade="80"/>
          <w:sz w:val="32"/>
          <w:szCs w:val="32"/>
          <w:u w:val="single"/>
        </w:rPr>
      </w:pPr>
    </w:p>
    <w:p w14:paraId="591CB3E4" w14:textId="44EBCAC3" w:rsidR="007E0E52" w:rsidRDefault="00891C61" w:rsidP="007E0E52">
      <w:pPr>
        <w:ind w:left="360"/>
      </w:pPr>
      <w:r>
        <w:rPr>
          <w:noProof/>
        </w:rPr>
        <w:drawing>
          <wp:inline distT="0" distB="0" distL="0" distR="0" wp14:anchorId="24CE6A0B" wp14:editId="1065271A">
            <wp:extent cx="5575743" cy="412242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8548" cy="4139281"/>
                    </a:xfrm>
                    <a:prstGeom prst="rect">
                      <a:avLst/>
                    </a:prstGeom>
                  </pic:spPr>
                </pic:pic>
              </a:graphicData>
            </a:graphic>
          </wp:inline>
        </w:drawing>
      </w:r>
    </w:p>
    <w:p w14:paraId="2B26496C" w14:textId="2D059662" w:rsidR="007E0E52" w:rsidRDefault="007E0E52" w:rsidP="007E0E52">
      <w:pPr>
        <w:ind w:left="360"/>
      </w:pPr>
    </w:p>
    <w:p w14:paraId="49901BDA" w14:textId="38894EA4" w:rsidR="007E0E52" w:rsidRDefault="007E0E52" w:rsidP="001E1ED3"/>
    <w:p w14:paraId="069AB842" w14:textId="21D8F381" w:rsidR="007E0E52" w:rsidRDefault="007E0E52" w:rsidP="007E0E52">
      <w:pPr>
        <w:ind w:left="360"/>
      </w:pPr>
    </w:p>
    <w:p w14:paraId="0C7CC1FE" w14:textId="52317501" w:rsidR="00854C67" w:rsidRDefault="00891C61" w:rsidP="00891C61">
      <w:pPr>
        <w:pStyle w:val="Paragraphedeliste"/>
        <w:numPr>
          <w:ilvl w:val="0"/>
          <w:numId w:val="8"/>
        </w:numPr>
      </w:pPr>
      <w:r w:rsidRPr="00891C61">
        <w:rPr>
          <w:color w:val="9A1311" w:themeColor="accent4" w:themeShade="80"/>
          <w:sz w:val="32"/>
          <w:szCs w:val="32"/>
          <w:u w:val="single"/>
        </w:rPr>
        <w:t>Comment ouvrir le site ?</w:t>
      </w:r>
    </w:p>
    <w:p w14:paraId="701EF356" w14:textId="68DF365B" w:rsidR="00854C67" w:rsidRDefault="00854C67"/>
    <w:p w14:paraId="3A1C1573" w14:textId="12857D53" w:rsidR="00821FD4" w:rsidRDefault="00D46CD5" w:rsidP="00891C61">
      <w:r>
        <w:rPr>
          <w:sz w:val="28"/>
          <w:szCs w:val="28"/>
        </w:rPr>
        <w:t xml:space="preserve">Télécharger </w:t>
      </w:r>
      <w:proofErr w:type="spellStart"/>
      <w:r>
        <w:rPr>
          <w:sz w:val="28"/>
          <w:szCs w:val="28"/>
        </w:rPr>
        <w:t>UwAmp</w:t>
      </w:r>
      <w:proofErr w:type="spellEnd"/>
      <w:r>
        <w:rPr>
          <w:sz w:val="28"/>
          <w:szCs w:val="28"/>
        </w:rPr>
        <w:t xml:space="preserve"> via ce lien : </w:t>
      </w:r>
      <w:hyperlink r:id="rId14" w:history="1">
        <w:r>
          <w:rPr>
            <w:rStyle w:val="Lienhypertexte"/>
          </w:rPr>
          <w:t xml:space="preserve">Serveur </w:t>
        </w:r>
        <w:proofErr w:type="spellStart"/>
        <w:r>
          <w:rPr>
            <w:rStyle w:val="Lienhypertexte"/>
          </w:rPr>
          <w:t>UwAmp</w:t>
        </w:r>
        <w:proofErr w:type="spellEnd"/>
        <w:r>
          <w:rPr>
            <w:rStyle w:val="Lienhypertexte"/>
          </w:rPr>
          <w:t xml:space="preserve"> </w:t>
        </w:r>
        <w:proofErr w:type="spellStart"/>
        <w:r>
          <w:rPr>
            <w:rStyle w:val="Lienhypertexte"/>
          </w:rPr>
          <w:t>Wamp</w:t>
        </w:r>
        <w:proofErr w:type="spellEnd"/>
        <w:r>
          <w:rPr>
            <w:rStyle w:val="Lienhypertexte"/>
          </w:rPr>
          <w:t xml:space="preserve"> - Apache MySQL PHP</w:t>
        </w:r>
      </w:hyperlink>
    </w:p>
    <w:p w14:paraId="262584EA" w14:textId="185EA52F" w:rsidR="00D46CD5" w:rsidRDefault="00D46CD5" w:rsidP="00891C61">
      <w:r>
        <w:t>Télécharger PHP sur la même page (dernière version)</w:t>
      </w:r>
    </w:p>
    <w:p w14:paraId="01F3B21A" w14:textId="064BC927" w:rsidR="00D46CD5" w:rsidRDefault="00D46CD5" w:rsidP="00891C61">
      <w:r>
        <w:t xml:space="preserve">Une fois télécharger, aller dans votre dossier ou vous avez télécharger votre </w:t>
      </w:r>
      <w:proofErr w:type="spellStart"/>
      <w:r>
        <w:t>UwAmp</w:t>
      </w:r>
      <w:proofErr w:type="spellEnd"/>
      <w:r>
        <w:t> :</w:t>
      </w:r>
    </w:p>
    <w:p w14:paraId="247089AD" w14:textId="69F5EF50" w:rsidR="00D46CD5" w:rsidRDefault="00D46CD5" w:rsidP="00891C61">
      <w:r>
        <w:rPr>
          <w:noProof/>
        </w:rPr>
        <w:drawing>
          <wp:inline distT="0" distB="0" distL="0" distR="0" wp14:anchorId="3F6BE7F1" wp14:editId="0524A5B6">
            <wp:extent cx="3665220" cy="3066512"/>
            <wp:effectExtent l="0" t="0" r="0" b="635"/>
            <wp:docPr id="9" name="Image 9" descr="Une image contenant texte, moniteur,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moniteur, noir, capture d’écran&#10;&#10;Description générée automatiquement"/>
                    <pic:cNvPicPr/>
                  </pic:nvPicPr>
                  <pic:blipFill>
                    <a:blip r:embed="rId15"/>
                    <a:stretch>
                      <a:fillRect/>
                    </a:stretch>
                  </pic:blipFill>
                  <pic:spPr>
                    <a:xfrm>
                      <a:off x="0" y="0"/>
                      <a:ext cx="3669406" cy="3070014"/>
                    </a:xfrm>
                    <a:prstGeom prst="rect">
                      <a:avLst/>
                    </a:prstGeom>
                  </pic:spPr>
                </pic:pic>
              </a:graphicData>
            </a:graphic>
          </wp:inline>
        </w:drawing>
      </w:r>
    </w:p>
    <w:p w14:paraId="1AEAB2BF" w14:textId="6AC83AD4" w:rsidR="00D46CD5" w:rsidRDefault="00D46CD5" w:rsidP="00891C61"/>
    <w:p w14:paraId="16C7522F" w14:textId="0E55E780" w:rsidR="001D41F0" w:rsidRDefault="00D46CD5" w:rsidP="00891C61">
      <w:r>
        <w:t>Comme ceci</w:t>
      </w:r>
      <w:r w:rsidR="001D41F0">
        <w:t xml:space="preserve">, puis </w:t>
      </w:r>
      <w:r>
        <w:t>mettre le code dans le www</w:t>
      </w:r>
      <w:r w:rsidR="001D41F0">
        <w:t>.</w:t>
      </w:r>
    </w:p>
    <w:p w14:paraId="54D5EB37" w14:textId="69FAADA0" w:rsidR="001D41F0" w:rsidRDefault="001D41F0" w:rsidP="00891C61">
      <w:r>
        <w:t xml:space="preserve">Enfin ouvrir l’application </w:t>
      </w:r>
      <w:proofErr w:type="spellStart"/>
      <w:r>
        <w:t>UwAmp</w:t>
      </w:r>
      <w:proofErr w:type="spellEnd"/>
      <w:r>
        <w:t xml:space="preserve"> (en bleue). Puis sur </w:t>
      </w:r>
      <w:proofErr w:type="spellStart"/>
      <w:r>
        <w:t>PHPMAdmin</w:t>
      </w:r>
      <w:proofErr w:type="spellEnd"/>
      <w:r>
        <w:t xml:space="preserve"> connecter vous (login : root, mdp : root) et créer une base de </w:t>
      </w:r>
      <w:proofErr w:type="spellStart"/>
      <w:r>
        <w:t>donnee</w:t>
      </w:r>
      <w:proofErr w:type="spellEnd"/>
      <w:r>
        <w:t xml:space="preserve"> </w:t>
      </w:r>
      <w:proofErr w:type="spellStart"/>
      <w:r>
        <w:t>gsb_visite</w:t>
      </w:r>
      <w:proofErr w:type="spellEnd"/>
      <w:r>
        <w:t xml:space="preserve"> et importe</w:t>
      </w:r>
      <w:r w:rsidR="00120A30">
        <w:t xml:space="preserve">r le fichier </w:t>
      </w:r>
      <w:proofErr w:type="spellStart"/>
      <w:r w:rsidR="00120A30">
        <w:t>gsbrapports</w:t>
      </w:r>
      <w:proofErr w:type="spellEnd"/>
      <w:r w:rsidR="00120A30">
        <w:t xml:space="preserve"> (format SQL) </w:t>
      </w:r>
      <w:r>
        <w:t>et appuyer sur le bouton navigateur www.</w:t>
      </w:r>
    </w:p>
    <w:p w14:paraId="69193E56" w14:textId="3A184B1C" w:rsidR="001D41F0" w:rsidRDefault="00120A30" w:rsidP="00891C61">
      <w:r>
        <w:rPr>
          <w:noProof/>
        </w:rPr>
        <mc:AlternateContent>
          <mc:Choice Requires="wps">
            <w:drawing>
              <wp:anchor distT="0" distB="0" distL="114300" distR="114300" simplePos="0" relativeHeight="251696128" behindDoc="0" locked="0" layoutInCell="1" allowOverlap="1" wp14:anchorId="3174C859" wp14:editId="72E5F2EC">
                <wp:simplePos x="0" y="0"/>
                <wp:positionH relativeFrom="column">
                  <wp:posOffset>1479550</wp:posOffset>
                </wp:positionH>
                <wp:positionV relativeFrom="paragraph">
                  <wp:posOffset>27940</wp:posOffset>
                </wp:positionV>
                <wp:extent cx="2720340" cy="2045970"/>
                <wp:effectExtent l="38100" t="19050" r="22860" b="49530"/>
                <wp:wrapNone/>
                <wp:docPr id="28" name="Connecteur droit avec flèche 28"/>
                <wp:cNvGraphicFramePr/>
                <a:graphic xmlns:a="http://schemas.openxmlformats.org/drawingml/2006/main">
                  <a:graphicData uri="http://schemas.microsoft.com/office/word/2010/wordprocessingShape">
                    <wps:wsp>
                      <wps:cNvCnPr/>
                      <wps:spPr>
                        <a:xfrm flipH="1">
                          <a:off x="0" y="0"/>
                          <a:ext cx="2720340" cy="2045970"/>
                        </a:xfrm>
                        <a:prstGeom prst="straightConnector1">
                          <a:avLst/>
                        </a:prstGeom>
                        <a:noFill/>
                        <a:ln w="38100" cap="flat">
                          <a:solidFill>
                            <a:schemeClr val="accent4">
                              <a:lumMod val="75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53196122" id="_x0000_t32" coordsize="21600,21600" o:spt="32" o:oned="t" path="m,l21600,21600e" filled="f">
                <v:path arrowok="t" fillok="f" o:connecttype="none"/>
                <o:lock v:ext="edit" shapetype="t"/>
              </v:shapetype>
              <v:shape id="Connecteur droit avec flèche 28" o:spid="_x0000_s1026" type="#_x0000_t32" style="position:absolute;margin-left:116.5pt;margin-top:2.2pt;width:214.2pt;height:161.1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" strokecolor="#e51d1b [2407]" strokeweight="3pt">
                <v:stroke endarrow="block" miterlimit="4" joinstyle="miter"/>
              </v:shape>
            </w:pict>
          </mc:Fallback>
        </mc:AlternateContent>
      </w:r>
    </w:p>
    <w:p w14:paraId="69A9B0AE" w14:textId="7AA54D1A" w:rsidR="001D41F0" w:rsidRPr="00120A30" w:rsidRDefault="001D41F0">
      <w:pPr>
        <w:rPr>
          <w:sz w:val="28"/>
          <w:szCs w:val="28"/>
        </w:rPr>
      </w:pPr>
      <w:r>
        <w:rPr>
          <w:noProof/>
        </w:rPr>
        <mc:AlternateContent>
          <mc:Choice Requires="wps">
            <w:drawing>
              <wp:anchor distT="0" distB="0" distL="114300" distR="114300" simplePos="0" relativeHeight="251695104" behindDoc="0" locked="0" layoutInCell="1" allowOverlap="1" wp14:anchorId="4CA51533" wp14:editId="58F194F5">
                <wp:simplePos x="0" y="0"/>
                <wp:positionH relativeFrom="column">
                  <wp:posOffset>69850</wp:posOffset>
                </wp:positionH>
                <wp:positionV relativeFrom="paragraph">
                  <wp:posOffset>1904365</wp:posOffset>
                </wp:positionV>
                <wp:extent cx="1333500" cy="2057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1333500" cy="205740"/>
                        </a:xfrm>
                        <a:prstGeom prst="rect">
                          <a:avLst/>
                        </a:prstGeom>
                        <a:noFill/>
                        <a:ln w="25400" cap="flat">
                          <a:solidFill>
                            <a:schemeClr val="accent4">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08662AA" id="Rectangle 23" o:spid="_x0000_s1026" style="position:absolute;margin-left:5.5pt;margin-top:149.95pt;width:105pt;height:16.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" filled="f" strokecolor="#e51d1b [2407]" strokeweight="2pt">
                <v:stroke miterlimit="4"/>
                <v:textbox style="mso-fit-shape-to-text:t" inset="3pt,3pt,3pt,3pt"/>
              </v:rect>
            </w:pict>
          </mc:Fallback>
        </mc:AlternateContent>
      </w:r>
      <w:r>
        <w:rPr>
          <w:noProof/>
        </w:rPr>
        <w:drawing>
          <wp:inline distT="0" distB="0" distL="0" distR="0" wp14:anchorId="075542B3" wp14:editId="5DD0834B">
            <wp:extent cx="2714654" cy="4229100"/>
            <wp:effectExtent l="0" t="0" r="9525" b="0"/>
            <wp:docPr id="22" name="Image 22"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intérieur&#10;&#10;Description générée automatiquement"/>
                    <pic:cNvPicPr/>
                  </pic:nvPicPr>
                  <pic:blipFill>
                    <a:blip r:embed="rId16"/>
                    <a:stretch>
                      <a:fillRect/>
                    </a:stretch>
                  </pic:blipFill>
                  <pic:spPr>
                    <a:xfrm>
                      <a:off x="0" y="0"/>
                      <a:ext cx="2714654" cy="4229100"/>
                    </a:xfrm>
                    <a:prstGeom prst="rect">
                      <a:avLst/>
                    </a:prstGeom>
                  </pic:spPr>
                </pic:pic>
              </a:graphicData>
            </a:graphic>
          </wp:inline>
        </w:drawing>
      </w:r>
    </w:p>
    <w:p w14:paraId="2125EE7B" w14:textId="34007929" w:rsidR="00006071" w:rsidRPr="00006071" w:rsidRDefault="00006071" w:rsidP="00006071">
      <w:pPr>
        <w:pStyle w:val="Paragraphedeliste"/>
        <w:numPr>
          <w:ilvl w:val="0"/>
          <w:numId w:val="8"/>
        </w:numPr>
        <w:rPr>
          <w:u w:val="single"/>
        </w:rPr>
      </w:pPr>
      <w:r w:rsidRPr="00006071">
        <w:rPr>
          <w:color w:val="9A1311" w:themeColor="accent4" w:themeShade="80"/>
          <w:sz w:val="32"/>
          <w:szCs w:val="32"/>
          <w:u w:val="single"/>
        </w:rPr>
        <w:lastRenderedPageBreak/>
        <w:t>Comment se connecter ?</w:t>
      </w:r>
    </w:p>
    <w:p w14:paraId="7F9315DB" w14:textId="40ABFD6C" w:rsidR="00854C67" w:rsidRPr="00661F87" w:rsidRDefault="00C30020">
      <w:pPr>
        <w:rPr>
          <w:u w:val="single"/>
        </w:rPr>
      </w:pPr>
      <w:r w:rsidRPr="00661F87">
        <w:rPr>
          <w:u w:val="single"/>
        </w:rPr>
        <w:t>PAGE D</w:t>
      </w:r>
      <w:r w:rsidR="00821FD4" w:rsidRPr="00661F87">
        <w:rPr>
          <w:u w:val="single"/>
        </w:rPr>
        <w:t xml:space="preserve">E CONNEXION : </w:t>
      </w:r>
    </w:p>
    <w:p w14:paraId="21487EED" w14:textId="1E9894DD" w:rsidR="006F1AE6" w:rsidRDefault="006F1AE6"/>
    <w:p w14:paraId="42F0F276" w14:textId="664BCA3E" w:rsidR="006F1AE6" w:rsidRDefault="001D41F0">
      <w:r>
        <w:t>Vous arriverez ici.</w:t>
      </w:r>
    </w:p>
    <w:p w14:paraId="1B89E17F" w14:textId="77777777" w:rsidR="00D46CD5" w:rsidRPr="00891C61" w:rsidRDefault="00D46CD5"/>
    <w:p w14:paraId="41B2A775" w14:textId="13248A4F" w:rsidR="00891C61" w:rsidRDefault="00D46CD5">
      <w:r>
        <w:rPr>
          <w:noProof/>
        </w:rPr>
        <w:drawing>
          <wp:inline distT="0" distB="0" distL="0" distR="0" wp14:anchorId="214F789B" wp14:editId="3B292C71">
            <wp:extent cx="5932170" cy="2889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2170" cy="288925"/>
                    </a:xfrm>
                    <a:prstGeom prst="rect">
                      <a:avLst/>
                    </a:prstGeom>
                  </pic:spPr>
                </pic:pic>
              </a:graphicData>
            </a:graphic>
          </wp:inline>
        </w:drawing>
      </w:r>
    </w:p>
    <w:p w14:paraId="0BF4D27F" w14:textId="5752A244" w:rsidR="00891C61" w:rsidRDefault="00120A30">
      <w:r>
        <w:rPr>
          <w:noProof/>
        </w:rPr>
        <mc:AlternateContent>
          <mc:Choice Requires="wps">
            <w:drawing>
              <wp:anchor distT="0" distB="0" distL="114300" distR="114300" simplePos="0" relativeHeight="251704320" behindDoc="0" locked="0" layoutInCell="1" allowOverlap="1" wp14:anchorId="0A00F135" wp14:editId="2F8C59D8">
                <wp:simplePos x="0" y="0"/>
                <wp:positionH relativeFrom="column">
                  <wp:posOffset>3605530</wp:posOffset>
                </wp:positionH>
                <wp:positionV relativeFrom="paragraph">
                  <wp:posOffset>1624330</wp:posOffset>
                </wp:positionV>
                <wp:extent cx="866775" cy="259080"/>
                <wp:effectExtent l="0" t="0" r="0" b="7620"/>
                <wp:wrapNone/>
                <wp:docPr id="37" name="Zone de texte 37"/>
                <wp:cNvGraphicFramePr/>
                <a:graphic xmlns:a="http://schemas.openxmlformats.org/drawingml/2006/main">
                  <a:graphicData uri="http://schemas.microsoft.com/office/word/2010/wordprocessingShape">
                    <wps:wsp>
                      <wps:cNvSpPr txBox="1"/>
                      <wps:spPr>
                        <a:xfrm>
                          <a:off x="0" y="0"/>
                          <a:ext cx="866775" cy="259080"/>
                        </a:xfrm>
                        <a:prstGeom prst="rect">
                          <a:avLst/>
                        </a:prstGeom>
                        <a:noFill/>
                        <a:ln>
                          <a:noFill/>
                        </a:ln>
                      </wps:spPr>
                      <wps:txbx>
                        <w:txbxContent>
                          <w:p w14:paraId="39A33223" w14:textId="389CC1FE" w:rsidR="00120A30" w:rsidRPr="00120A30" w:rsidRDefault="00120A30" w:rsidP="00120A30">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Exemple : test</w:t>
                            </w:r>
                          </w:p>
                          <w:p w14:paraId="757C808C" w14:textId="77777777" w:rsidR="00120A30" w:rsidRDefault="00120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00F135" id="_x0000_t202" coordsize="21600,21600" o:spt="202" path="m,l,21600r21600,l21600,xe">
                <v:stroke joinstyle="miter"/>
                <v:path gradientshapeok="t" o:connecttype="rect"/>
              </v:shapetype>
              <v:shape id="Zone de texte 37" o:spid="_x0000_s1026" type="#_x0000_t202" style="position:absolute;margin-left:283.9pt;margin-top:127.9pt;width:68.25pt;height:20.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" filled="f" stroked="f">
                <v:fill o:detectmouseclick="t"/>
                <v:textbox>
                  <w:txbxContent>
                    <w:p w14:paraId="39A33223" w14:textId="389CC1FE" w:rsidR="00120A30" w:rsidRPr="00120A30" w:rsidRDefault="00120A30" w:rsidP="00120A30">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Exemple : test</w:t>
                      </w:r>
                    </w:p>
                    <w:p w14:paraId="757C808C" w14:textId="77777777" w:rsidR="00120A30" w:rsidRDefault="00120A30"/>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1C774A85" wp14:editId="3164ED8B">
                <wp:simplePos x="0" y="0"/>
                <wp:positionH relativeFrom="column">
                  <wp:posOffset>3710305</wp:posOffset>
                </wp:positionH>
                <wp:positionV relativeFrom="paragraph">
                  <wp:posOffset>2035810</wp:posOffset>
                </wp:positionV>
                <wp:extent cx="866775" cy="259080"/>
                <wp:effectExtent l="0" t="0" r="0" b="7620"/>
                <wp:wrapNone/>
                <wp:docPr id="38" name="Zone de texte 38"/>
                <wp:cNvGraphicFramePr/>
                <a:graphic xmlns:a="http://schemas.openxmlformats.org/drawingml/2006/main">
                  <a:graphicData uri="http://schemas.microsoft.com/office/word/2010/wordprocessingShape">
                    <wps:wsp>
                      <wps:cNvSpPr txBox="1"/>
                      <wps:spPr>
                        <a:xfrm>
                          <a:off x="0" y="0"/>
                          <a:ext cx="866775" cy="259080"/>
                        </a:xfrm>
                        <a:prstGeom prst="rect">
                          <a:avLst/>
                        </a:prstGeom>
                        <a:noFill/>
                        <a:ln>
                          <a:noFill/>
                        </a:ln>
                      </wps:spPr>
                      <wps:txbx>
                        <w:txbxContent>
                          <w:p w14:paraId="5EA1FC05" w14:textId="77777777" w:rsidR="00120A30" w:rsidRPr="00120A30" w:rsidRDefault="00120A30" w:rsidP="00120A30">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Exemple : test</w:t>
                            </w:r>
                          </w:p>
                          <w:p w14:paraId="074E26A2" w14:textId="77777777" w:rsidR="00120A30" w:rsidRDefault="00120A30" w:rsidP="00120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4A85" id="Zone de texte 38" o:spid="_x0000_s1027" type="#_x0000_t202" style="position:absolute;margin-left:292.15pt;margin-top:160.3pt;width:68.25pt;height:20.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" filled="f" stroked="f">
                <v:fill o:detectmouseclick="t"/>
                <v:textbox>
                  <w:txbxContent>
                    <w:p w14:paraId="5EA1FC05" w14:textId="77777777" w:rsidR="00120A30" w:rsidRPr="00120A30" w:rsidRDefault="00120A30" w:rsidP="00120A30">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Exemple : test</w:t>
                      </w:r>
                    </w:p>
                    <w:p w14:paraId="074E26A2" w14:textId="77777777" w:rsidR="00120A30" w:rsidRDefault="00120A30" w:rsidP="00120A30"/>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29187714" wp14:editId="0C367BDE">
                <wp:simplePos x="0" y="0"/>
                <wp:positionH relativeFrom="column">
                  <wp:posOffset>3681730</wp:posOffset>
                </wp:positionH>
                <wp:positionV relativeFrom="paragraph">
                  <wp:posOffset>2054860</wp:posOffset>
                </wp:positionV>
                <wp:extent cx="914400" cy="213360"/>
                <wp:effectExtent l="0" t="0" r="19050" b="15240"/>
                <wp:wrapNone/>
                <wp:docPr id="36" name="Rectangle 36"/>
                <wp:cNvGraphicFramePr/>
                <a:graphic xmlns:a="http://schemas.openxmlformats.org/drawingml/2006/main">
                  <a:graphicData uri="http://schemas.microsoft.com/office/word/2010/wordprocessingShape">
                    <wps:wsp>
                      <wps:cNvSpPr/>
                      <wps:spPr>
                        <a:xfrm>
                          <a:off x="0" y="0"/>
                          <a:ext cx="914400" cy="213360"/>
                        </a:xfrm>
                        <a:prstGeom prst="rect">
                          <a:avLst/>
                        </a:prstGeom>
                        <a:noFill/>
                        <a:ln w="25400" cap="flat">
                          <a:solidFill>
                            <a:schemeClr val="accent4">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F93E5" id="Rectangle 36" o:spid="_x0000_s1026" style="position:absolute;margin-left:289.9pt;margin-top:161.8pt;width:1in;height:16.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" filled="f" strokecolor="#e51d1b [2407]" strokeweight="2pt">
                <v:stroke miterlimit="4"/>
                <v:textbox inset="3pt,3pt,3pt,3pt"/>
              </v:rect>
            </w:pict>
          </mc:Fallback>
        </mc:AlternateContent>
      </w:r>
      <w:r>
        <w:rPr>
          <w:noProof/>
        </w:rPr>
        <mc:AlternateContent>
          <mc:Choice Requires="wps">
            <w:drawing>
              <wp:anchor distT="0" distB="0" distL="114300" distR="114300" simplePos="0" relativeHeight="251700224" behindDoc="0" locked="0" layoutInCell="1" allowOverlap="1" wp14:anchorId="4CE59404" wp14:editId="3D21B6AE">
                <wp:simplePos x="0" y="0"/>
                <wp:positionH relativeFrom="column">
                  <wp:posOffset>3605530</wp:posOffset>
                </wp:positionH>
                <wp:positionV relativeFrom="paragraph">
                  <wp:posOffset>1624330</wp:posOffset>
                </wp:positionV>
                <wp:extent cx="914400" cy="213360"/>
                <wp:effectExtent l="0" t="0" r="19050" b="15240"/>
                <wp:wrapNone/>
                <wp:docPr id="35" name="Rectangle 35"/>
                <wp:cNvGraphicFramePr/>
                <a:graphic xmlns:a="http://schemas.openxmlformats.org/drawingml/2006/main">
                  <a:graphicData uri="http://schemas.microsoft.com/office/word/2010/wordprocessingShape">
                    <wps:wsp>
                      <wps:cNvSpPr/>
                      <wps:spPr>
                        <a:xfrm>
                          <a:off x="0" y="0"/>
                          <a:ext cx="914400" cy="213360"/>
                        </a:xfrm>
                        <a:prstGeom prst="rect">
                          <a:avLst/>
                        </a:prstGeom>
                        <a:noFill/>
                        <a:ln w="25400" cap="flat">
                          <a:solidFill>
                            <a:schemeClr val="accent4">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3AA7A" id="Rectangle 35" o:spid="_x0000_s1026" style="position:absolute;margin-left:283.9pt;margin-top:127.9pt;width:1in;height:16.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" filled="f" strokecolor="#e51d1b [2407]" strokeweight="2pt">
                <v:stroke miterlimit="4"/>
                <v:textbox inset="3pt,3pt,3pt,3pt"/>
              </v:rect>
            </w:pict>
          </mc:Fallback>
        </mc:AlternateContent>
      </w:r>
      <w:r>
        <w:rPr>
          <w:noProof/>
        </w:rPr>
        <mc:AlternateContent>
          <mc:Choice Requires="wps">
            <w:drawing>
              <wp:anchor distT="0" distB="0" distL="114300" distR="114300" simplePos="0" relativeHeight="251699200" behindDoc="0" locked="0" layoutInCell="1" allowOverlap="1" wp14:anchorId="20F2FAA0" wp14:editId="389AA988">
                <wp:simplePos x="0" y="0"/>
                <wp:positionH relativeFrom="column">
                  <wp:posOffset>2226310</wp:posOffset>
                </wp:positionH>
                <wp:positionV relativeFrom="paragraph">
                  <wp:posOffset>2054225</wp:posOffset>
                </wp:positionV>
                <wp:extent cx="1432560" cy="103505"/>
                <wp:effectExtent l="0" t="95250" r="15240" b="29845"/>
                <wp:wrapNone/>
                <wp:docPr id="34" name="Connecteur droit avec flèche 34"/>
                <wp:cNvGraphicFramePr/>
                <a:graphic xmlns:a="http://schemas.openxmlformats.org/drawingml/2006/main">
                  <a:graphicData uri="http://schemas.microsoft.com/office/word/2010/wordprocessingShape">
                    <wps:wsp>
                      <wps:cNvCnPr/>
                      <wps:spPr>
                        <a:xfrm flipH="1" flipV="1">
                          <a:off x="0" y="0"/>
                          <a:ext cx="1432560" cy="103505"/>
                        </a:xfrm>
                        <a:prstGeom prst="straightConnector1">
                          <a:avLst/>
                        </a:prstGeom>
                        <a:noFill/>
                        <a:ln w="38100" cap="flat">
                          <a:solidFill>
                            <a:schemeClr val="accent4">
                              <a:lumMod val="75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0320D95" id="Connecteur droit avec flèche 34" o:spid="_x0000_s1026" type="#_x0000_t32" style="position:absolute;margin-left:175.3pt;margin-top:161.75pt;width:112.8pt;height:8.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" strokecolor="#e51d1b [2407]" strokeweight="3pt">
                <v:stroke endarrow="block" miterlimit="4" joinstyle="miter"/>
              </v:shape>
            </w:pict>
          </mc:Fallback>
        </mc:AlternateContent>
      </w:r>
      <w:r>
        <w:rPr>
          <w:noProof/>
        </w:rPr>
        <mc:AlternateContent>
          <mc:Choice Requires="wps">
            <w:drawing>
              <wp:anchor distT="0" distB="0" distL="114300" distR="114300" simplePos="0" relativeHeight="251697152" behindDoc="0" locked="0" layoutInCell="1" allowOverlap="1" wp14:anchorId="64ACFA9E" wp14:editId="34E47DCD">
                <wp:simplePos x="0" y="0"/>
                <wp:positionH relativeFrom="column">
                  <wp:posOffset>2225040</wp:posOffset>
                </wp:positionH>
                <wp:positionV relativeFrom="paragraph">
                  <wp:posOffset>1744980</wp:posOffset>
                </wp:positionV>
                <wp:extent cx="1341120" cy="45719"/>
                <wp:effectExtent l="38100" t="57150" r="11430" b="107315"/>
                <wp:wrapNone/>
                <wp:docPr id="33" name="Connecteur droit avec flèche 33"/>
                <wp:cNvGraphicFramePr/>
                <a:graphic xmlns:a="http://schemas.openxmlformats.org/drawingml/2006/main">
                  <a:graphicData uri="http://schemas.microsoft.com/office/word/2010/wordprocessingShape">
                    <wps:wsp>
                      <wps:cNvCnPr/>
                      <wps:spPr>
                        <a:xfrm flipH="1">
                          <a:off x="0" y="0"/>
                          <a:ext cx="1341120" cy="45719"/>
                        </a:xfrm>
                        <a:prstGeom prst="straightConnector1">
                          <a:avLst/>
                        </a:prstGeom>
                        <a:noFill/>
                        <a:ln w="38100" cap="flat">
                          <a:solidFill>
                            <a:schemeClr val="accent4">
                              <a:lumMod val="75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6E522CC" id="Connecteur droit avec flèche 33" o:spid="_x0000_s1026" type="#_x0000_t32" style="position:absolute;margin-left:175.2pt;margin-top:137.4pt;width:105.6pt;height:3.6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" strokecolor="#e51d1b [2407]" strokeweight="3pt">
                <v:stroke endarrow="block" miterlimit="4" joinstyle="miter"/>
              </v:shape>
            </w:pict>
          </mc:Fallback>
        </mc:AlternateContent>
      </w:r>
      <w:r w:rsidR="00D46CD5">
        <w:rPr>
          <w:noProof/>
        </w:rPr>
        <w:drawing>
          <wp:anchor distT="0" distB="0" distL="114300" distR="114300" simplePos="0" relativeHeight="251685888" behindDoc="0" locked="0" layoutInCell="1" allowOverlap="1" wp14:anchorId="5C02129E" wp14:editId="2FB5F596">
            <wp:simplePos x="0" y="0"/>
            <wp:positionH relativeFrom="column">
              <wp:posOffset>-41275</wp:posOffset>
            </wp:positionH>
            <wp:positionV relativeFrom="paragraph">
              <wp:posOffset>232410</wp:posOffset>
            </wp:positionV>
            <wp:extent cx="3610610" cy="2819400"/>
            <wp:effectExtent l="0" t="0" r="889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0610" cy="2819400"/>
                    </a:xfrm>
                    <a:prstGeom prst="rect">
                      <a:avLst/>
                    </a:prstGeom>
                  </pic:spPr>
                </pic:pic>
              </a:graphicData>
            </a:graphic>
            <wp14:sizeRelH relativeFrom="page">
              <wp14:pctWidth>0</wp14:pctWidth>
            </wp14:sizeRelH>
            <wp14:sizeRelV relativeFrom="page">
              <wp14:pctHeight>0</wp14:pctHeight>
            </wp14:sizeRelV>
          </wp:anchor>
        </w:drawing>
      </w:r>
    </w:p>
    <w:p w14:paraId="221EB6DC" w14:textId="53DF0687" w:rsidR="00891C61" w:rsidRDefault="00891C61"/>
    <w:p w14:paraId="0492A895" w14:textId="48189524" w:rsidR="00891C61" w:rsidRDefault="00120A30">
      <w:r>
        <w:t>Connectez vous en tant que visiteur. Entrez votre login et votre mot de passe puis appuyez sur CONNEXION.</w:t>
      </w:r>
    </w:p>
    <w:p w14:paraId="5DB3EEE3" w14:textId="1C3C7FAC" w:rsidR="00891C61" w:rsidRDefault="00120A30">
      <w:r>
        <w:t>Si vous saisissez mal ou remplissez pas tout, ce message d’erreur vous sera affiché :</w:t>
      </w:r>
    </w:p>
    <w:p w14:paraId="6C3718AF" w14:textId="7BDAA714" w:rsidR="00891C61" w:rsidRDefault="001D41F0">
      <w:r>
        <w:rPr>
          <w:noProof/>
        </w:rPr>
        <w:drawing>
          <wp:anchor distT="0" distB="0" distL="114300" distR="114300" simplePos="0" relativeHeight="251694080" behindDoc="0" locked="0" layoutInCell="1" allowOverlap="1" wp14:anchorId="4AB9309D" wp14:editId="332BEF3E">
            <wp:simplePos x="0" y="0"/>
            <wp:positionH relativeFrom="column">
              <wp:posOffset>1905</wp:posOffset>
            </wp:positionH>
            <wp:positionV relativeFrom="paragraph">
              <wp:posOffset>81280</wp:posOffset>
            </wp:positionV>
            <wp:extent cx="1912620" cy="225425"/>
            <wp:effectExtent l="0" t="0" r="0" b="31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2620" cy="225425"/>
                    </a:xfrm>
                    <a:prstGeom prst="rect">
                      <a:avLst/>
                    </a:prstGeom>
                  </pic:spPr>
                </pic:pic>
              </a:graphicData>
            </a:graphic>
            <wp14:sizeRelH relativeFrom="margin">
              <wp14:pctWidth>0</wp14:pctWidth>
            </wp14:sizeRelH>
            <wp14:sizeRelV relativeFrom="margin">
              <wp14:pctHeight>0</wp14:pctHeight>
            </wp14:sizeRelV>
          </wp:anchor>
        </w:drawing>
      </w:r>
    </w:p>
    <w:p w14:paraId="566A1602" w14:textId="23EFD4DB" w:rsidR="00891C61" w:rsidRDefault="00891C61"/>
    <w:p w14:paraId="4FFDACE4" w14:textId="390F98AB" w:rsidR="00854C67" w:rsidRPr="00891C61" w:rsidRDefault="00854C67"/>
    <w:p w14:paraId="625696A2" w14:textId="6E1B3EF2" w:rsidR="00854C67" w:rsidRPr="00661F87" w:rsidRDefault="005875C1">
      <w:pPr>
        <w:rPr>
          <w:u w:val="single"/>
        </w:rPr>
      </w:pPr>
      <w:r w:rsidRPr="00661F87">
        <w:rPr>
          <w:u w:val="single"/>
        </w:rPr>
        <w:t>PAGE D’ACCEUIL :</w:t>
      </w:r>
    </w:p>
    <w:p w14:paraId="2DEBA01D" w14:textId="4F038CF6" w:rsidR="005875C1" w:rsidRDefault="005875C1"/>
    <w:p w14:paraId="36CCA1B1" w14:textId="7B6767E0" w:rsidR="00854C67" w:rsidRDefault="00782DCA">
      <w:r>
        <w:t>Ceci est la page d’accueil</w:t>
      </w:r>
      <w:r w:rsidR="00024919">
        <w:t>, vos informations personnelles sont affichées, veillez à bien les conservées et ne pas les transmettre à quelqu’un.</w:t>
      </w:r>
    </w:p>
    <w:p w14:paraId="253AE047" w14:textId="698836DD" w:rsidR="00D377B3" w:rsidRDefault="00D377B3">
      <w:r>
        <w:t>E</w:t>
      </w:r>
      <w:r w:rsidR="00024919">
        <w:t>t</w:t>
      </w:r>
      <w:r>
        <w:t xml:space="preserve"> un bouton pour se déconnecter</w:t>
      </w:r>
      <w:r w:rsidR="00024919">
        <w:t xml:space="preserve"> si vous avez finie.</w:t>
      </w:r>
    </w:p>
    <w:p w14:paraId="72494FCA" w14:textId="6D11FB27" w:rsidR="000C0E62" w:rsidRDefault="00D377B3">
      <w:r>
        <w:rPr>
          <w:noProof/>
        </w:rPr>
        <w:drawing>
          <wp:anchor distT="0" distB="0" distL="114300" distR="114300" simplePos="0" relativeHeight="251686912" behindDoc="0" locked="0" layoutInCell="1" allowOverlap="1" wp14:anchorId="1772D145" wp14:editId="63158E0B">
            <wp:simplePos x="0" y="0"/>
            <wp:positionH relativeFrom="column">
              <wp:posOffset>100330</wp:posOffset>
            </wp:positionH>
            <wp:positionV relativeFrom="paragraph">
              <wp:posOffset>193675</wp:posOffset>
            </wp:positionV>
            <wp:extent cx="5921375" cy="2895600"/>
            <wp:effectExtent l="0" t="0" r="3175" b="0"/>
            <wp:wrapTopAndBottom/>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1375" cy="2895600"/>
                    </a:xfrm>
                    <a:prstGeom prst="rect">
                      <a:avLst/>
                    </a:prstGeom>
                  </pic:spPr>
                </pic:pic>
              </a:graphicData>
            </a:graphic>
            <wp14:sizeRelH relativeFrom="page">
              <wp14:pctWidth>0</wp14:pctWidth>
            </wp14:sizeRelH>
            <wp14:sizeRelV relativeFrom="page">
              <wp14:pctHeight>0</wp14:pctHeight>
            </wp14:sizeRelV>
          </wp:anchor>
        </w:drawing>
      </w:r>
    </w:p>
    <w:p w14:paraId="09DF777A" w14:textId="1E70BFB7" w:rsidR="00854C67" w:rsidRDefault="00854C67"/>
    <w:p w14:paraId="619EA0CF" w14:textId="793D5FE1" w:rsidR="008D310B" w:rsidRDefault="00006071" w:rsidP="00006071">
      <w:pPr>
        <w:pStyle w:val="Paragraphedeliste"/>
        <w:numPr>
          <w:ilvl w:val="0"/>
          <w:numId w:val="8"/>
        </w:numPr>
      </w:pPr>
      <w:r w:rsidRPr="00006071">
        <w:rPr>
          <w:color w:val="9A1311" w:themeColor="accent4" w:themeShade="80"/>
          <w:sz w:val="32"/>
          <w:szCs w:val="32"/>
          <w:u w:val="single"/>
        </w:rPr>
        <w:lastRenderedPageBreak/>
        <w:t>Comment créer un rapport de visite ?</w:t>
      </w:r>
    </w:p>
    <w:p w14:paraId="4249A312" w14:textId="29E98DFE" w:rsidR="00A4663D" w:rsidRPr="00661F87" w:rsidRDefault="00787A3D">
      <w:pPr>
        <w:rPr>
          <w:u w:val="single"/>
        </w:rPr>
      </w:pPr>
      <w:r w:rsidRPr="00661F87">
        <w:rPr>
          <w:u w:val="single"/>
        </w:rPr>
        <w:t xml:space="preserve">PAGE </w:t>
      </w:r>
      <w:r w:rsidR="00E14C93" w:rsidRPr="00661F87">
        <w:rPr>
          <w:u w:val="single"/>
        </w:rPr>
        <w:t>CREER UN RAPPORT :</w:t>
      </w:r>
    </w:p>
    <w:p w14:paraId="46617853" w14:textId="2837FC89" w:rsidR="00E14C93" w:rsidRDefault="00E14C93"/>
    <w:p w14:paraId="7426C124" w14:textId="277C3811" w:rsidR="00E14C93" w:rsidRDefault="00A44B60">
      <w:pPr>
        <w:rPr>
          <w:noProof/>
        </w:rPr>
      </w:pPr>
      <w:r>
        <w:t>Ceci est la page pour créer un rapport</w:t>
      </w:r>
      <w:r w:rsidR="00024919">
        <w:t xml:space="preserve"> de visite</w:t>
      </w:r>
      <w:r>
        <w:t>, il y a donc un formulaire</w:t>
      </w:r>
      <w:r w:rsidR="00011E2D">
        <w:t>.</w:t>
      </w:r>
      <w:r w:rsidR="008D310B" w:rsidRPr="008D310B">
        <w:rPr>
          <w:noProof/>
        </w:rPr>
        <w:t xml:space="preserve"> </w:t>
      </w:r>
      <w:r w:rsidR="00024919">
        <w:rPr>
          <w:noProof/>
        </w:rPr>
        <w:t xml:space="preserve">Pour cela, cliquez sur Rapport dans le menu tout en haut et cliquez sur le bouton Créer en bleue, il vous rapporteras sur cette page. </w:t>
      </w:r>
      <w:r w:rsidR="00024919" w:rsidRPr="00024919">
        <w:rPr>
          <w:noProof/>
        </w:rPr>
        <w:t>Nous avons accès à la saisie du rapport. Nous allons pouvoir à présent y remplir les champs nécessaires.</w:t>
      </w:r>
    </w:p>
    <w:p w14:paraId="14EA8CD1" w14:textId="590161A9" w:rsidR="008D310B" w:rsidRDefault="008D310B">
      <w:pPr>
        <w:rPr>
          <w:noProof/>
        </w:rPr>
      </w:pPr>
    </w:p>
    <w:p w14:paraId="0F3610E1" w14:textId="637F9F71" w:rsidR="008D310B" w:rsidRDefault="00006071" w:rsidP="00024919">
      <w:pPr>
        <w:rPr>
          <w:noProof/>
        </w:rPr>
      </w:pPr>
      <w:r>
        <w:rPr>
          <w:noProof/>
        </w:rPr>
        <w:drawing>
          <wp:anchor distT="0" distB="0" distL="114300" distR="114300" simplePos="0" relativeHeight="251691008" behindDoc="0" locked="0" layoutInCell="1" allowOverlap="1" wp14:anchorId="63156725" wp14:editId="52F3BBD7">
            <wp:simplePos x="0" y="0"/>
            <wp:positionH relativeFrom="margin">
              <wp:posOffset>69850</wp:posOffset>
            </wp:positionH>
            <wp:positionV relativeFrom="margin">
              <wp:posOffset>1470660</wp:posOffset>
            </wp:positionV>
            <wp:extent cx="3512820" cy="2918460"/>
            <wp:effectExtent l="0" t="0" r="0"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2820" cy="2918460"/>
                    </a:xfrm>
                    <a:prstGeom prst="rect">
                      <a:avLst/>
                    </a:prstGeom>
                  </pic:spPr>
                </pic:pic>
              </a:graphicData>
            </a:graphic>
            <wp14:sizeRelH relativeFrom="margin">
              <wp14:pctWidth>0</wp14:pctWidth>
            </wp14:sizeRelH>
            <wp14:sizeRelV relativeFrom="margin">
              <wp14:pctHeight>0</wp14:pctHeight>
            </wp14:sizeRelV>
          </wp:anchor>
        </w:drawing>
      </w:r>
      <w:r w:rsidR="00866E40">
        <w:rPr>
          <w:noProof/>
        </w:rPr>
        <w:t xml:space="preserve"> </w:t>
      </w:r>
    </w:p>
    <w:p w14:paraId="7518627F" w14:textId="05EFE3CC" w:rsidR="00A77DD5" w:rsidRDefault="00A77DD5">
      <w:pPr>
        <w:rPr>
          <w:noProof/>
        </w:rPr>
      </w:pPr>
    </w:p>
    <w:p w14:paraId="455D5613" w14:textId="721AAB01" w:rsidR="00A77DD5" w:rsidRDefault="00A77DD5">
      <w:pPr>
        <w:rPr>
          <w:noProof/>
        </w:rPr>
      </w:pPr>
    </w:p>
    <w:p w14:paraId="4C6BA211" w14:textId="45A2FD34" w:rsidR="00A77DD5" w:rsidRDefault="00A77DD5">
      <w:pPr>
        <w:rPr>
          <w:noProof/>
        </w:rPr>
      </w:pPr>
    </w:p>
    <w:p w14:paraId="0E8983C2" w14:textId="256A95B1" w:rsidR="00A77DD5" w:rsidRDefault="00A77DD5">
      <w:pPr>
        <w:rPr>
          <w:noProof/>
        </w:rPr>
      </w:pPr>
    </w:p>
    <w:p w14:paraId="5884773C" w14:textId="5EB268F7" w:rsidR="00A77DD5" w:rsidRDefault="00A77DD5">
      <w:pPr>
        <w:rPr>
          <w:noProof/>
        </w:rPr>
      </w:pPr>
    </w:p>
    <w:p w14:paraId="311484D8" w14:textId="7B391BAC" w:rsidR="00024919" w:rsidRDefault="00024919">
      <w:pPr>
        <w:rPr>
          <w:noProof/>
        </w:rPr>
      </w:pPr>
    </w:p>
    <w:p w14:paraId="58E78115" w14:textId="444FD62D" w:rsidR="00024919" w:rsidRDefault="00024919">
      <w:pPr>
        <w:rPr>
          <w:noProof/>
        </w:rPr>
      </w:pPr>
    </w:p>
    <w:p w14:paraId="45D84421" w14:textId="14BA8048" w:rsidR="00024919" w:rsidRDefault="00024919">
      <w:pPr>
        <w:rPr>
          <w:noProof/>
        </w:rPr>
      </w:pPr>
    </w:p>
    <w:p w14:paraId="51D7F8E9" w14:textId="6574E9AB" w:rsidR="00024919" w:rsidRDefault="00024919">
      <w:pPr>
        <w:rPr>
          <w:noProof/>
        </w:rPr>
      </w:pPr>
    </w:p>
    <w:p w14:paraId="51353BF5" w14:textId="024A02FE" w:rsidR="00024919" w:rsidRDefault="00024919">
      <w:pPr>
        <w:rPr>
          <w:noProof/>
        </w:rPr>
      </w:pPr>
    </w:p>
    <w:p w14:paraId="6C618DB5" w14:textId="758644E0" w:rsidR="00024919" w:rsidRDefault="00024919">
      <w:pPr>
        <w:rPr>
          <w:noProof/>
        </w:rPr>
      </w:pPr>
    </w:p>
    <w:p w14:paraId="3B0D3A57" w14:textId="0583E3EA" w:rsidR="00024919" w:rsidRDefault="00024919">
      <w:pPr>
        <w:rPr>
          <w:noProof/>
        </w:rPr>
      </w:pPr>
    </w:p>
    <w:p w14:paraId="2FCB4659" w14:textId="2456A2F8" w:rsidR="00024919" w:rsidRDefault="00024919">
      <w:pPr>
        <w:rPr>
          <w:noProof/>
        </w:rPr>
      </w:pPr>
    </w:p>
    <w:p w14:paraId="2AB6C762" w14:textId="410BB26C" w:rsidR="00024919" w:rsidRDefault="00024919">
      <w:pPr>
        <w:rPr>
          <w:noProof/>
        </w:rPr>
      </w:pPr>
    </w:p>
    <w:p w14:paraId="78C8BF6F" w14:textId="4864FC3C" w:rsidR="00024919" w:rsidRDefault="00024919">
      <w:pPr>
        <w:rPr>
          <w:noProof/>
        </w:rPr>
      </w:pPr>
    </w:p>
    <w:p w14:paraId="652D6DD3" w14:textId="1ADB244D" w:rsidR="00024919" w:rsidRDefault="00024919">
      <w:pPr>
        <w:rPr>
          <w:noProof/>
        </w:rPr>
      </w:pPr>
    </w:p>
    <w:p w14:paraId="640C5FFC" w14:textId="77777777" w:rsidR="00024919" w:rsidRDefault="00024919">
      <w:pPr>
        <w:rPr>
          <w:noProof/>
        </w:rPr>
      </w:pPr>
    </w:p>
    <w:p w14:paraId="03AAA24C" w14:textId="6FDFEF15" w:rsidR="00E14C93" w:rsidRDefault="006B0138">
      <w:r>
        <w:t xml:space="preserve">La deuxième étape est de saisir le nombre de médicament : </w:t>
      </w:r>
    </w:p>
    <w:p w14:paraId="02D2FC49" w14:textId="2C1BED3A" w:rsidR="006B0138" w:rsidRDefault="006B0138">
      <w:r>
        <w:rPr>
          <w:noProof/>
        </w:rPr>
        <mc:AlternateContent>
          <mc:Choice Requires="wpi">
            <w:drawing>
              <wp:anchor distT="0" distB="0" distL="114300" distR="114300" simplePos="0" relativeHeight="251773952" behindDoc="0" locked="0" layoutInCell="1" allowOverlap="1" wp14:anchorId="7FC31B0C" wp14:editId="3997F3A1">
                <wp:simplePos x="0" y="0"/>
                <wp:positionH relativeFrom="column">
                  <wp:posOffset>4001135</wp:posOffset>
                </wp:positionH>
                <wp:positionV relativeFrom="paragraph">
                  <wp:posOffset>1829435</wp:posOffset>
                </wp:positionV>
                <wp:extent cx="160380" cy="360"/>
                <wp:effectExtent l="57150" t="38100" r="49530" b="57150"/>
                <wp:wrapNone/>
                <wp:docPr id="111" name="Encre 111"/>
                <wp:cNvGraphicFramePr/>
                <a:graphic xmlns:a="http://schemas.openxmlformats.org/drawingml/2006/main">
                  <a:graphicData uri="http://schemas.microsoft.com/office/word/2010/wordprocessingInk">
                    <w14:contentPart bwMode="auto" r:id="rId22">
                      <w14:nvContentPartPr>
                        <w14:cNvContentPartPr/>
                      </w14:nvContentPartPr>
                      <w14:xfrm>
                        <a:off x="0" y="0"/>
                        <a:ext cx="160380" cy="360"/>
                      </w14:xfrm>
                    </w14:contentPart>
                  </a:graphicData>
                </a:graphic>
              </wp:anchor>
            </w:drawing>
          </mc:Choice>
          <mc:Fallback>
            <w:pict>
              <v:shapetype w14:anchorId="44096A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11" o:spid="_x0000_s1026" type="#_x0000_t75" style="position:absolute;margin-left:314.35pt;margin-top:143.35pt;width:14.05pt;height:1.4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">
                <v:imagedata r:id="rId23" o:title=""/>
              </v:shape>
            </w:pict>
          </mc:Fallback>
        </mc:AlternateContent>
      </w:r>
      <w:r>
        <w:rPr>
          <w:noProof/>
        </w:rPr>
        <mc:AlternateContent>
          <mc:Choice Requires="wpi">
            <w:drawing>
              <wp:anchor distT="0" distB="0" distL="114300" distR="114300" simplePos="0" relativeHeight="251723776" behindDoc="0" locked="0" layoutInCell="1" allowOverlap="1" wp14:anchorId="6F2C5ACE" wp14:editId="221638E2">
                <wp:simplePos x="0" y="0"/>
                <wp:positionH relativeFrom="column">
                  <wp:posOffset>4672150</wp:posOffset>
                </wp:positionH>
                <wp:positionV relativeFrom="paragraph">
                  <wp:posOffset>2797570</wp:posOffset>
                </wp:positionV>
                <wp:extent cx="360" cy="360"/>
                <wp:effectExtent l="38100" t="38100" r="57150" b="57150"/>
                <wp:wrapNone/>
                <wp:docPr id="60" name="Encre 6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F1C822C" id="Encre 60" o:spid="_x0000_s1026" type="#_x0000_t75" style="position:absolute;margin-left:367.2pt;margin-top:219.6pt;width:1.45pt;height:1.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">
                <v:imagedata r:id="rId25" o:title=""/>
              </v:shape>
            </w:pict>
          </mc:Fallback>
        </mc:AlternateContent>
      </w:r>
      <w:r>
        <w:rPr>
          <w:noProof/>
        </w:rPr>
        <mc:AlternateContent>
          <mc:Choice Requires="wpi">
            <w:drawing>
              <wp:anchor distT="0" distB="0" distL="114300" distR="114300" simplePos="0" relativeHeight="251721728" behindDoc="0" locked="0" layoutInCell="1" allowOverlap="1" wp14:anchorId="66462399" wp14:editId="1537CE39">
                <wp:simplePos x="0" y="0"/>
                <wp:positionH relativeFrom="column">
                  <wp:posOffset>3359150</wp:posOffset>
                </wp:positionH>
                <wp:positionV relativeFrom="paragraph">
                  <wp:posOffset>1592580</wp:posOffset>
                </wp:positionV>
                <wp:extent cx="561225" cy="321945"/>
                <wp:effectExtent l="38100" t="38100" r="10795" b="40005"/>
                <wp:wrapNone/>
                <wp:docPr id="58" name="Encre 58"/>
                <wp:cNvGraphicFramePr/>
                <a:graphic xmlns:a="http://schemas.openxmlformats.org/drawingml/2006/main">
                  <a:graphicData uri="http://schemas.microsoft.com/office/word/2010/wordprocessingInk">
                    <w14:contentPart bwMode="auto" r:id="rId26">
                      <w14:nvContentPartPr>
                        <w14:cNvContentPartPr/>
                      </w14:nvContentPartPr>
                      <w14:xfrm>
                        <a:off x="0" y="0"/>
                        <a:ext cx="561225" cy="321945"/>
                      </w14:xfrm>
                    </w14:contentPart>
                  </a:graphicData>
                </a:graphic>
              </wp:anchor>
            </w:drawing>
          </mc:Choice>
          <mc:Fallback>
            <w:pict>
              <v:shape w14:anchorId="0A31DD50" id="Encre 58" o:spid="_x0000_s1026" type="#_x0000_t75" style="position:absolute;margin-left:263.8pt;margin-top:124.7pt;width:45.65pt;height:26.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">
                <v:imagedata r:id="rId27" o:title=""/>
              </v:shape>
            </w:pict>
          </mc:Fallback>
        </mc:AlternateContent>
      </w:r>
      <w:r>
        <w:rPr>
          <w:noProof/>
        </w:rPr>
        <mc:AlternateContent>
          <mc:Choice Requires="wpi">
            <w:drawing>
              <wp:anchor distT="0" distB="0" distL="114300" distR="114300" simplePos="0" relativeHeight="251716608" behindDoc="0" locked="0" layoutInCell="1" allowOverlap="1" wp14:anchorId="1BEB55B5" wp14:editId="5334269D">
                <wp:simplePos x="0" y="0"/>
                <wp:positionH relativeFrom="column">
                  <wp:posOffset>3210550</wp:posOffset>
                </wp:positionH>
                <wp:positionV relativeFrom="paragraph">
                  <wp:posOffset>1852570</wp:posOffset>
                </wp:positionV>
                <wp:extent cx="52200" cy="75600"/>
                <wp:effectExtent l="57150" t="38100" r="43180" b="57785"/>
                <wp:wrapNone/>
                <wp:docPr id="53" name="Encre 53"/>
                <wp:cNvGraphicFramePr/>
                <a:graphic xmlns:a="http://schemas.openxmlformats.org/drawingml/2006/main">
                  <a:graphicData uri="http://schemas.microsoft.com/office/word/2010/wordprocessingInk">
                    <w14:contentPart bwMode="auto" r:id="rId28">
                      <w14:nvContentPartPr>
                        <w14:cNvContentPartPr/>
                      </w14:nvContentPartPr>
                      <w14:xfrm>
                        <a:off x="0" y="0"/>
                        <a:ext cx="52200" cy="75600"/>
                      </w14:xfrm>
                    </w14:contentPart>
                  </a:graphicData>
                </a:graphic>
              </wp:anchor>
            </w:drawing>
          </mc:Choice>
          <mc:Fallback>
            <w:pict>
              <v:shape w14:anchorId="0154FF34" id="Encre 53" o:spid="_x0000_s1026" type="#_x0000_t75" style="position:absolute;margin-left:252.1pt;margin-top:145.15pt;width:5.5pt;height:7.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">
                <v:imagedata r:id="rId29" o:title=""/>
              </v:shape>
            </w:pict>
          </mc:Fallback>
        </mc:AlternateContent>
      </w:r>
      <w:r>
        <w:rPr>
          <w:noProof/>
        </w:rPr>
        <mc:AlternateContent>
          <mc:Choice Requires="wpi">
            <w:drawing>
              <wp:anchor distT="0" distB="0" distL="114300" distR="114300" simplePos="0" relativeHeight="251715584" behindDoc="0" locked="0" layoutInCell="1" allowOverlap="1" wp14:anchorId="7F77B642" wp14:editId="5A153E92">
                <wp:simplePos x="0" y="0"/>
                <wp:positionH relativeFrom="column">
                  <wp:posOffset>2934335</wp:posOffset>
                </wp:positionH>
                <wp:positionV relativeFrom="paragraph">
                  <wp:posOffset>1604010</wp:posOffset>
                </wp:positionV>
                <wp:extent cx="190455" cy="271530"/>
                <wp:effectExtent l="38100" t="57150" r="57785" b="52705"/>
                <wp:wrapNone/>
                <wp:docPr id="51" name="Encre 51"/>
                <wp:cNvGraphicFramePr/>
                <a:graphic xmlns:a="http://schemas.openxmlformats.org/drawingml/2006/main">
                  <a:graphicData uri="http://schemas.microsoft.com/office/word/2010/wordprocessingInk">
                    <w14:contentPart bwMode="auto" r:id="rId30">
                      <w14:nvContentPartPr>
                        <w14:cNvContentPartPr/>
                      </w14:nvContentPartPr>
                      <w14:xfrm>
                        <a:off x="0" y="0"/>
                        <a:ext cx="190455" cy="271530"/>
                      </w14:xfrm>
                    </w14:contentPart>
                  </a:graphicData>
                </a:graphic>
              </wp:anchor>
            </w:drawing>
          </mc:Choice>
          <mc:Fallback>
            <w:pict>
              <v:shape w14:anchorId="3A8708E6" id="Encre 51" o:spid="_x0000_s1026" type="#_x0000_t75" style="position:absolute;margin-left:230.35pt;margin-top:125.6pt;width:16.45pt;height:22.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">
                <v:imagedata r:id="rId31" o:title=""/>
              </v:shape>
            </w:pict>
          </mc:Fallback>
        </mc:AlternateContent>
      </w:r>
      <w:r>
        <w:rPr>
          <w:noProof/>
        </w:rPr>
        <mc:AlternateContent>
          <mc:Choice Requires="wpi">
            <w:drawing>
              <wp:anchor distT="0" distB="0" distL="114300" distR="114300" simplePos="0" relativeHeight="251712512" behindDoc="0" locked="0" layoutInCell="1" allowOverlap="1" wp14:anchorId="55E8FF79" wp14:editId="64A74BD9">
                <wp:simplePos x="0" y="0"/>
                <wp:positionH relativeFrom="column">
                  <wp:posOffset>2401570</wp:posOffset>
                </wp:positionH>
                <wp:positionV relativeFrom="paragraph">
                  <wp:posOffset>1668780</wp:posOffset>
                </wp:positionV>
                <wp:extent cx="373740" cy="130535"/>
                <wp:effectExtent l="38100" t="38100" r="45720" b="41275"/>
                <wp:wrapNone/>
                <wp:docPr id="48" name="Encre 48"/>
                <wp:cNvGraphicFramePr/>
                <a:graphic xmlns:a="http://schemas.openxmlformats.org/drawingml/2006/main">
                  <a:graphicData uri="http://schemas.microsoft.com/office/word/2010/wordprocessingInk">
                    <w14:contentPart bwMode="auto" r:id="rId32">
                      <w14:nvContentPartPr>
                        <w14:cNvContentPartPr/>
                      </w14:nvContentPartPr>
                      <w14:xfrm>
                        <a:off x="0" y="0"/>
                        <a:ext cx="373740" cy="130535"/>
                      </w14:xfrm>
                    </w14:contentPart>
                  </a:graphicData>
                </a:graphic>
              </wp:anchor>
            </w:drawing>
          </mc:Choice>
          <mc:Fallback>
            <w:pict>
              <v:shape w14:anchorId="46B76857" id="Encre 48" o:spid="_x0000_s1026" type="#_x0000_t75" style="position:absolute;margin-left:188.4pt;margin-top:130.7pt;width:30.85pt;height:11.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">
                <v:imagedata r:id="rId33" o:title=""/>
              </v:shape>
            </w:pict>
          </mc:Fallback>
        </mc:AlternateContent>
      </w:r>
      <w:r>
        <w:rPr>
          <w:noProof/>
        </w:rPr>
        <w:drawing>
          <wp:inline distT="0" distB="0" distL="0" distR="0" wp14:anchorId="2A94C7A8" wp14:editId="22CCD0C5">
            <wp:extent cx="3906243" cy="2956560"/>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4"/>
                    <a:stretch>
                      <a:fillRect/>
                    </a:stretch>
                  </pic:blipFill>
                  <pic:spPr>
                    <a:xfrm>
                      <a:off x="0" y="0"/>
                      <a:ext cx="3909962" cy="2959375"/>
                    </a:xfrm>
                    <a:prstGeom prst="rect">
                      <a:avLst/>
                    </a:prstGeom>
                  </pic:spPr>
                </pic:pic>
              </a:graphicData>
            </a:graphic>
          </wp:inline>
        </w:drawing>
      </w:r>
    </w:p>
    <w:p w14:paraId="7B23DAC4" w14:textId="0B690BC3" w:rsidR="00024919" w:rsidRDefault="00024919"/>
    <w:p w14:paraId="57F4EB50" w14:textId="25901C2F" w:rsidR="006B0138" w:rsidRDefault="006B0138"/>
    <w:p w14:paraId="249602D4" w14:textId="29F74AFF" w:rsidR="006B0138" w:rsidRDefault="006B0138"/>
    <w:p w14:paraId="0F04D329" w14:textId="47257A0D" w:rsidR="006B0138" w:rsidRDefault="006B0138"/>
    <w:p w14:paraId="03C81A5F" w14:textId="2EA8533A" w:rsidR="006B0138" w:rsidRDefault="006B0138"/>
    <w:p w14:paraId="0A8DB210" w14:textId="78F4C90E" w:rsidR="006B0138" w:rsidRDefault="006B0138"/>
    <w:p w14:paraId="61D21598" w14:textId="53935DA1" w:rsidR="006B0138" w:rsidRDefault="006B0138"/>
    <w:p w14:paraId="577BDB87" w14:textId="45A1B56A" w:rsidR="006B0138" w:rsidRDefault="006B0138"/>
    <w:p w14:paraId="67B98882" w14:textId="53B6DDBC" w:rsidR="006B0138" w:rsidRDefault="006B0138"/>
    <w:p w14:paraId="29654E77" w14:textId="2E7FE48D" w:rsidR="006B0138" w:rsidRDefault="006B0138"/>
    <w:p w14:paraId="7B6FCD56" w14:textId="0B254D76" w:rsidR="006B0138" w:rsidRDefault="006B0138"/>
    <w:p w14:paraId="31196D07" w14:textId="3778721F" w:rsidR="006B0138" w:rsidRDefault="006B0138"/>
    <w:p w14:paraId="5D0ED4A0" w14:textId="7BAC0BD1" w:rsidR="006B0138" w:rsidRDefault="006B0138">
      <w:r>
        <w:t xml:space="preserve">Enfin étape 3, sélectionner le médicament et la quantité offerte de votre choix. </w:t>
      </w:r>
    </w:p>
    <w:p w14:paraId="0E2971C2" w14:textId="27EDBCC5" w:rsidR="00024919" w:rsidRDefault="006B0138">
      <w:r>
        <w:rPr>
          <w:noProof/>
        </w:rPr>
        <mc:AlternateContent>
          <mc:Choice Requires="wpi">
            <w:drawing>
              <wp:anchor distT="0" distB="0" distL="114300" distR="114300" simplePos="0" relativeHeight="251768832" behindDoc="0" locked="0" layoutInCell="1" allowOverlap="1" wp14:anchorId="2F924E18" wp14:editId="70F11A58">
                <wp:simplePos x="0" y="0"/>
                <wp:positionH relativeFrom="column">
                  <wp:posOffset>4290695</wp:posOffset>
                </wp:positionH>
                <wp:positionV relativeFrom="paragraph">
                  <wp:posOffset>2713990</wp:posOffset>
                </wp:positionV>
                <wp:extent cx="114300" cy="7620"/>
                <wp:effectExtent l="38100" t="57150" r="57150" b="49530"/>
                <wp:wrapNone/>
                <wp:docPr id="106" name="Encre 106"/>
                <wp:cNvGraphicFramePr/>
                <a:graphic xmlns:a="http://schemas.openxmlformats.org/drawingml/2006/main">
                  <a:graphicData uri="http://schemas.microsoft.com/office/word/2010/wordprocessingInk">
                    <w14:contentPart bwMode="auto" r:id="rId35">
                      <w14:nvContentPartPr>
                        <w14:cNvContentPartPr/>
                      </w14:nvContentPartPr>
                      <w14:xfrm>
                        <a:off x="0" y="0"/>
                        <a:ext cx="114300" cy="7620"/>
                      </w14:xfrm>
                    </w14:contentPart>
                  </a:graphicData>
                </a:graphic>
              </wp:anchor>
            </w:drawing>
          </mc:Choice>
          <mc:Fallback>
            <w:pict>
              <v:shape w14:anchorId="636C0611" id="Encre 106" o:spid="_x0000_s1026" type="#_x0000_t75" style="position:absolute;margin-left:337.15pt;margin-top:213pt;width:10.4pt;height:1.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">
                <v:imagedata r:id="rId36" o:title=""/>
              </v:shape>
            </w:pict>
          </mc:Fallback>
        </mc:AlternateContent>
      </w:r>
      <w:r>
        <w:rPr>
          <w:noProof/>
        </w:rPr>
        <mc:AlternateContent>
          <mc:Choice Requires="wpi">
            <w:drawing>
              <wp:anchor distT="0" distB="0" distL="114300" distR="114300" simplePos="0" relativeHeight="251769856" behindDoc="0" locked="0" layoutInCell="1" allowOverlap="1" wp14:anchorId="7FC5852E" wp14:editId="6C8C95F5">
                <wp:simplePos x="0" y="0"/>
                <wp:positionH relativeFrom="column">
                  <wp:posOffset>3486150</wp:posOffset>
                </wp:positionH>
                <wp:positionV relativeFrom="paragraph">
                  <wp:posOffset>2470150</wp:posOffset>
                </wp:positionV>
                <wp:extent cx="622025" cy="256540"/>
                <wp:effectExtent l="57150" t="38100" r="45085" b="48260"/>
                <wp:wrapNone/>
                <wp:docPr id="107" name="Encre 107"/>
                <wp:cNvGraphicFramePr/>
                <a:graphic xmlns:a="http://schemas.openxmlformats.org/drawingml/2006/main">
                  <a:graphicData uri="http://schemas.microsoft.com/office/word/2010/wordprocessingInk">
                    <w14:contentPart bwMode="auto" r:id="rId37">
                      <w14:nvContentPartPr>
                        <w14:cNvContentPartPr/>
                      </w14:nvContentPartPr>
                      <w14:xfrm>
                        <a:off x="0" y="0"/>
                        <a:ext cx="622025" cy="256540"/>
                      </w14:xfrm>
                    </w14:contentPart>
                  </a:graphicData>
                </a:graphic>
              </wp:anchor>
            </w:drawing>
          </mc:Choice>
          <mc:Fallback>
            <w:pict>
              <v:shape w14:anchorId="11511EBD" id="Encre 107" o:spid="_x0000_s1026" type="#_x0000_t75" style="position:absolute;margin-left:273.8pt;margin-top:193.8pt;width:50.4pt;height:21.6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">
                <v:imagedata r:id="rId38" o:title=""/>
              </v:shape>
            </w:pict>
          </mc:Fallback>
        </mc:AlternateContent>
      </w:r>
      <w:r>
        <w:rPr>
          <w:noProof/>
        </w:rPr>
        <mc:AlternateContent>
          <mc:Choice Requires="wpi">
            <w:drawing>
              <wp:anchor distT="0" distB="0" distL="114300" distR="114300" simplePos="0" relativeHeight="251759616" behindDoc="0" locked="0" layoutInCell="1" allowOverlap="1" wp14:anchorId="544BEDFF" wp14:editId="2A379413">
                <wp:simplePos x="0" y="0"/>
                <wp:positionH relativeFrom="column">
                  <wp:posOffset>2896235</wp:posOffset>
                </wp:positionH>
                <wp:positionV relativeFrom="paragraph">
                  <wp:posOffset>2378710</wp:posOffset>
                </wp:positionV>
                <wp:extent cx="388980" cy="228960"/>
                <wp:effectExtent l="57150" t="38100" r="49530" b="57150"/>
                <wp:wrapNone/>
                <wp:docPr id="97" name="Encre 97"/>
                <wp:cNvGraphicFramePr/>
                <a:graphic xmlns:a="http://schemas.openxmlformats.org/drawingml/2006/main">
                  <a:graphicData uri="http://schemas.microsoft.com/office/word/2010/wordprocessingInk">
                    <w14:contentPart bwMode="auto" r:id="rId39">
                      <w14:nvContentPartPr>
                        <w14:cNvContentPartPr/>
                      </w14:nvContentPartPr>
                      <w14:xfrm>
                        <a:off x="0" y="0"/>
                        <a:ext cx="388980" cy="228960"/>
                      </w14:xfrm>
                    </w14:contentPart>
                  </a:graphicData>
                </a:graphic>
              </wp:anchor>
            </w:drawing>
          </mc:Choice>
          <mc:Fallback>
            <w:pict>
              <v:shape w14:anchorId="00395806" id="Encre 97" o:spid="_x0000_s1026" type="#_x0000_t75" style="position:absolute;margin-left:227.35pt;margin-top:186.6pt;width:32.05pt;height:19.4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">
                <v:imagedata r:id="rId40" o:title=""/>
              </v:shape>
            </w:pict>
          </mc:Fallback>
        </mc:AlternateContent>
      </w:r>
      <w:r>
        <w:rPr>
          <w:noProof/>
        </w:rPr>
        <mc:AlternateContent>
          <mc:Choice Requires="wpi">
            <w:drawing>
              <wp:anchor distT="0" distB="0" distL="114300" distR="114300" simplePos="0" relativeHeight="251749376" behindDoc="0" locked="0" layoutInCell="1" allowOverlap="1" wp14:anchorId="498578C8" wp14:editId="348A97E3">
                <wp:simplePos x="0" y="0"/>
                <wp:positionH relativeFrom="column">
                  <wp:posOffset>2332355</wp:posOffset>
                </wp:positionH>
                <wp:positionV relativeFrom="paragraph">
                  <wp:posOffset>2503805</wp:posOffset>
                </wp:positionV>
                <wp:extent cx="353160" cy="176400"/>
                <wp:effectExtent l="57150" t="38100" r="8890" b="52705"/>
                <wp:wrapNone/>
                <wp:docPr id="87" name="Encre 87"/>
                <wp:cNvGraphicFramePr/>
                <a:graphic xmlns:a="http://schemas.openxmlformats.org/drawingml/2006/main">
                  <a:graphicData uri="http://schemas.microsoft.com/office/word/2010/wordprocessingInk">
                    <w14:contentPart bwMode="auto" r:id="rId41">
                      <w14:nvContentPartPr>
                        <w14:cNvContentPartPr/>
                      </w14:nvContentPartPr>
                      <w14:xfrm>
                        <a:off x="0" y="0"/>
                        <a:ext cx="353160" cy="176400"/>
                      </w14:xfrm>
                    </w14:contentPart>
                  </a:graphicData>
                </a:graphic>
              </wp:anchor>
            </w:drawing>
          </mc:Choice>
          <mc:Fallback>
            <w:pict>
              <v:shape w14:anchorId="10CB8ABA" id="Encre 87" o:spid="_x0000_s1026" type="#_x0000_t75" style="position:absolute;margin-left:182.95pt;margin-top:196.45pt;width:29.2pt;height:15.3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">
                <v:imagedata r:id="rId42" o:title=""/>
              </v:shape>
            </w:pict>
          </mc:Fallback>
        </mc:AlternateContent>
      </w:r>
      <w:r>
        <w:rPr>
          <w:noProof/>
        </w:rPr>
        <mc:AlternateContent>
          <mc:Choice Requires="wpi">
            <w:drawing>
              <wp:anchor distT="0" distB="0" distL="114300" distR="114300" simplePos="0" relativeHeight="251745280" behindDoc="0" locked="0" layoutInCell="1" allowOverlap="1" wp14:anchorId="4998B4C7" wp14:editId="41371C8F">
                <wp:simplePos x="0" y="0"/>
                <wp:positionH relativeFrom="column">
                  <wp:posOffset>4418350</wp:posOffset>
                </wp:positionH>
                <wp:positionV relativeFrom="paragraph">
                  <wp:posOffset>2010585</wp:posOffset>
                </wp:positionV>
                <wp:extent cx="284400" cy="294840"/>
                <wp:effectExtent l="57150" t="38100" r="40005" b="48260"/>
                <wp:wrapNone/>
                <wp:docPr id="83" name="Encre 83"/>
                <wp:cNvGraphicFramePr/>
                <a:graphic xmlns:a="http://schemas.openxmlformats.org/drawingml/2006/main">
                  <a:graphicData uri="http://schemas.microsoft.com/office/word/2010/wordprocessingInk">
                    <w14:contentPart bwMode="auto" r:id="rId43">
                      <w14:nvContentPartPr>
                        <w14:cNvContentPartPr/>
                      </w14:nvContentPartPr>
                      <w14:xfrm>
                        <a:off x="0" y="0"/>
                        <a:ext cx="284400" cy="294840"/>
                      </w14:xfrm>
                    </w14:contentPart>
                  </a:graphicData>
                </a:graphic>
              </wp:anchor>
            </w:drawing>
          </mc:Choice>
          <mc:Fallback>
            <w:pict>
              <v:shape w14:anchorId="32136925" id="Encre 83" o:spid="_x0000_s1026" type="#_x0000_t75" style="position:absolute;margin-left:347.2pt;margin-top:157.6pt;width:23.85pt;height:24.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">
                <v:imagedata r:id="rId44" o:title=""/>
              </v:shape>
            </w:pict>
          </mc:Fallback>
        </mc:AlternateContent>
      </w:r>
      <w:r>
        <w:rPr>
          <w:noProof/>
        </w:rPr>
        <mc:AlternateContent>
          <mc:Choice Requires="wpi">
            <w:drawing>
              <wp:anchor distT="0" distB="0" distL="114300" distR="114300" simplePos="0" relativeHeight="251744256" behindDoc="0" locked="0" layoutInCell="1" allowOverlap="1" wp14:anchorId="43D91BC7" wp14:editId="0B071F5E">
                <wp:simplePos x="0" y="0"/>
                <wp:positionH relativeFrom="column">
                  <wp:posOffset>3808095</wp:posOffset>
                </wp:positionH>
                <wp:positionV relativeFrom="paragraph">
                  <wp:posOffset>2036445</wp:posOffset>
                </wp:positionV>
                <wp:extent cx="607060" cy="213995"/>
                <wp:effectExtent l="38100" t="38100" r="21590" b="52705"/>
                <wp:wrapNone/>
                <wp:docPr id="82" name="Encre 82"/>
                <wp:cNvGraphicFramePr/>
                <a:graphic xmlns:a="http://schemas.openxmlformats.org/drawingml/2006/main">
                  <a:graphicData uri="http://schemas.microsoft.com/office/word/2010/wordprocessingInk">
                    <w14:contentPart bwMode="auto" r:id="rId45">
                      <w14:nvContentPartPr>
                        <w14:cNvContentPartPr/>
                      </w14:nvContentPartPr>
                      <w14:xfrm>
                        <a:off x="0" y="0"/>
                        <a:ext cx="607060" cy="213995"/>
                      </w14:xfrm>
                    </w14:contentPart>
                  </a:graphicData>
                </a:graphic>
              </wp:anchor>
            </w:drawing>
          </mc:Choice>
          <mc:Fallback>
            <w:pict>
              <v:shape w14:anchorId="25223213" id="Encre 82" o:spid="_x0000_s1026" type="#_x0000_t75" style="position:absolute;margin-left:299.15pt;margin-top:159.65pt;width:49.2pt;height:18.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">
                <v:imagedata r:id="rId46" o:title=""/>
              </v:shape>
            </w:pict>
          </mc:Fallback>
        </mc:AlternateContent>
      </w:r>
      <w:r>
        <w:rPr>
          <w:noProof/>
        </w:rPr>
        <mc:AlternateContent>
          <mc:Choice Requires="wpi">
            <w:drawing>
              <wp:anchor distT="0" distB="0" distL="114300" distR="114300" simplePos="0" relativeHeight="251741184" behindDoc="0" locked="0" layoutInCell="1" allowOverlap="1" wp14:anchorId="0C07B147" wp14:editId="15753D65">
                <wp:simplePos x="0" y="0"/>
                <wp:positionH relativeFrom="column">
                  <wp:posOffset>3550285</wp:posOffset>
                </wp:positionH>
                <wp:positionV relativeFrom="paragraph">
                  <wp:posOffset>1950085</wp:posOffset>
                </wp:positionV>
                <wp:extent cx="205105" cy="293370"/>
                <wp:effectExtent l="57150" t="38100" r="42545" b="49530"/>
                <wp:wrapNone/>
                <wp:docPr id="79" name="Encre 79"/>
                <wp:cNvGraphicFramePr/>
                <a:graphic xmlns:a="http://schemas.openxmlformats.org/drawingml/2006/main">
                  <a:graphicData uri="http://schemas.microsoft.com/office/word/2010/wordprocessingInk">
                    <w14:contentPart bwMode="auto" r:id="rId47">
                      <w14:nvContentPartPr>
                        <w14:cNvContentPartPr/>
                      </w14:nvContentPartPr>
                      <w14:xfrm>
                        <a:off x="0" y="0"/>
                        <a:ext cx="205105" cy="293370"/>
                      </w14:xfrm>
                    </w14:contentPart>
                  </a:graphicData>
                </a:graphic>
              </wp:anchor>
            </w:drawing>
          </mc:Choice>
          <mc:Fallback>
            <w:pict>
              <v:shape w14:anchorId="0B51E4B8" id="Encre 79" o:spid="_x0000_s1026" type="#_x0000_t75" style="position:absolute;margin-left:278.85pt;margin-top:152.85pt;width:17.55pt;height:2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">
                <v:imagedata r:id="rId48" o:title=""/>
              </v:shape>
            </w:pict>
          </mc:Fallback>
        </mc:AlternateContent>
      </w:r>
      <w:r>
        <w:rPr>
          <w:noProof/>
        </w:rPr>
        <mc:AlternateContent>
          <mc:Choice Requires="wpi">
            <w:drawing>
              <wp:anchor distT="0" distB="0" distL="114300" distR="114300" simplePos="0" relativeHeight="251738112" behindDoc="0" locked="0" layoutInCell="1" allowOverlap="1" wp14:anchorId="59DF5182" wp14:editId="09FE7C6A">
                <wp:simplePos x="0" y="0"/>
                <wp:positionH relativeFrom="column">
                  <wp:posOffset>2272030</wp:posOffset>
                </wp:positionH>
                <wp:positionV relativeFrom="paragraph">
                  <wp:posOffset>2000885</wp:posOffset>
                </wp:positionV>
                <wp:extent cx="1036045" cy="268865"/>
                <wp:effectExtent l="57150" t="57150" r="12065" b="55245"/>
                <wp:wrapNone/>
                <wp:docPr id="76" name="Encre 76"/>
                <wp:cNvGraphicFramePr/>
                <a:graphic xmlns:a="http://schemas.openxmlformats.org/drawingml/2006/main">
                  <a:graphicData uri="http://schemas.microsoft.com/office/word/2010/wordprocessingInk">
                    <w14:contentPart bwMode="auto" r:id="rId49">
                      <w14:nvContentPartPr>
                        <w14:cNvContentPartPr/>
                      </w14:nvContentPartPr>
                      <w14:xfrm>
                        <a:off x="0" y="0"/>
                        <a:ext cx="1036045" cy="268865"/>
                      </w14:xfrm>
                    </w14:contentPart>
                  </a:graphicData>
                </a:graphic>
              </wp:anchor>
            </w:drawing>
          </mc:Choice>
          <mc:Fallback>
            <w:pict>
              <v:shape w14:anchorId="7D5B705E" id="Encre 76" o:spid="_x0000_s1026" type="#_x0000_t75" style="position:absolute;margin-left:178.2pt;margin-top:156.85pt;width:83pt;height:22.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">
                <v:imagedata r:id="rId50" o:title=""/>
              </v:shape>
            </w:pict>
          </mc:Fallback>
        </mc:AlternateContent>
      </w:r>
      <w:r>
        <w:rPr>
          <w:noProof/>
        </w:rPr>
        <w:drawing>
          <wp:inline distT="0" distB="0" distL="0" distR="0" wp14:anchorId="4457C4ED" wp14:editId="762A9DFF">
            <wp:extent cx="4514850" cy="3933825"/>
            <wp:effectExtent l="0" t="0" r="0" b="9525"/>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51"/>
                    <a:stretch>
                      <a:fillRect/>
                    </a:stretch>
                  </pic:blipFill>
                  <pic:spPr>
                    <a:xfrm>
                      <a:off x="0" y="0"/>
                      <a:ext cx="4514850" cy="3933825"/>
                    </a:xfrm>
                    <a:prstGeom prst="rect">
                      <a:avLst/>
                    </a:prstGeom>
                  </pic:spPr>
                </pic:pic>
              </a:graphicData>
            </a:graphic>
          </wp:inline>
        </w:drawing>
      </w:r>
    </w:p>
    <w:p w14:paraId="3524EEB3" w14:textId="296FC385" w:rsidR="00024919" w:rsidRDefault="006B0138">
      <w:r>
        <w:rPr>
          <w:noProof/>
        </w:rPr>
        <mc:AlternateContent>
          <mc:Choice Requires="wpi">
            <w:drawing>
              <wp:anchor distT="0" distB="0" distL="114300" distR="114300" simplePos="0" relativeHeight="251722752" behindDoc="0" locked="0" layoutInCell="1" allowOverlap="1" wp14:anchorId="3FAC9411" wp14:editId="744ED3BD">
                <wp:simplePos x="0" y="0"/>
                <wp:positionH relativeFrom="column">
                  <wp:posOffset>1022110</wp:posOffset>
                </wp:positionH>
                <wp:positionV relativeFrom="paragraph">
                  <wp:posOffset>5415</wp:posOffset>
                </wp:positionV>
                <wp:extent cx="360" cy="360"/>
                <wp:effectExtent l="38100" t="38100" r="57150" b="57150"/>
                <wp:wrapNone/>
                <wp:docPr id="59" name="Encre 59"/>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2D18ED0B" id="Encre 59" o:spid="_x0000_s1026" type="#_x0000_t75" style="position:absolute;margin-left:79.8pt;margin-top:-.25pt;width:1.45pt;height:1.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">
                <v:imagedata r:id="rId25" o:title=""/>
              </v:shape>
            </w:pict>
          </mc:Fallback>
        </mc:AlternateContent>
      </w:r>
    </w:p>
    <w:p w14:paraId="6850B8CC" w14:textId="757B5422" w:rsidR="00024919" w:rsidRPr="00006071" w:rsidRDefault="00006071" w:rsidP="00006071">
      <w:pPr>
        <w:pStyle w:val="Paragraphedeliste"/>
        <w:numPr>
          <w:ilvl w:val="0"/>
          <w:numId w:val="8"/>
        </w:numPr>
        <w:rPr>
          <w:color w:val="9A1311" w:themeColor="accent4" w:themeShade="80"/>
          <w:sz w:val="32"/>
          <w:szCs w:val="32"/>
          <w:u w:val="single"/>
        </w:rPr>
      </w:pPr>
      <w:r>
        <w:rPr>
          <w:color w:val="9A1311" w:themeColor="accent4" w:themeShade="80"/>
          <w:sz w:val="32"/>
          <w:szCs w:val="32"/>
          <w:u w:val="single"/>
        </w:rPr>
        <w:t>Comment rechercher un médecin ?</w:t>
      </w:r>
    </w:p>
    <w:p w14:paraId="36954A79" w14:textId="18A0381E" w:rsidR="00024919" w:rsidRPr="00006071" w:rsidRDefault="00006071" w:rsidP="00006071">
      <w:pPr>
        <w:pStyle w:val="Paragraphedeliste"/>
        <w:numPr>
          <w:ilvl w:val="0"/>
          <w:numId w:val="8"/>
        </w:numPr>
      </w:pPr>
      <w:r w:rsidRPr="00006071">
        <w:rPr>
          <w:color w:val="9A1311" w:themeColor="accent4" w:themeShade="80"/>
          <w:sz w:val="32"/>
          <w:szCs w:val="32"/>
          <w:u w:val="single"/>
        </w:rPr>
        <w:t>Comment consulter les rapports des médecins ?</w:t>
      </w:r>
    </w:p>
    <w:p w14:paraId="559585CD" w14:textId="643AFE6F" w:rsidR="00006071" w:rsidRDefault="00006071" w:rsidP="00006071">
      <w:pPr>
        <w:pStyle w:val="Paragraphedeliste"/>
        <w:numPr>
          <w:ilvl w:val="0"/>
          <w:numId w:val="8"/>
        </w:numPr>
      </w:pPr>
      <w:r>
        <w:rPr>
          <w:color w:val="9A1311" w:themeColor="accent4" w:themeShade="80"/>
          <w:sz w:val="32"/>
          <w:szCs w:val="32"/>
          <w:u w:val="single"/>
        </w:rPr>
        <w:t>Comment modifier un médecin ?</w:t>
      </w:r>
    </w:p>
    <w:p w14:paraId="7315D614" w14:textId="532E3E39" w:rsidR="00A4663D" w:rsidRPr="00661F87" w:rsidRDefault="001F2D79">
      <w:pPr>
        <w:rPr>
          <w:u w:val="single"/>
        </w:rPr>
      </w:pPr>
      <w:r w:rsidRPr="00661F87">
        <w:rPr>
          <w:u w:val="single"/>
        </w:rPr>
        <w:t xml:space="preserve">PAGE DE </w:t>
      </w:r>
      <w:r w:rsidR="003635A4" w:rsidRPr="00661F87">
        <w:rPr>
          <w:u w:val="single"/>
        </w:rPr>
        <w:t xml:space="preserve">LA </w:t>
      </w:r>
      <w:r w:rsidRPr="00661F87">
        <w:rPr>
          <w:u w:val="single"/>
        </w:rPr>
        <w:t>LISTE DE</w:t>
      </w:r>
      <w:r w:rsidR="003635A4" w:rsidRPr="00661F87">
        <w:rPr>
          <w:u w:val="single"/>
        </w:rPr>
        <w:t>S</w:t>
      </w:r>
      <w:r w:rsidRPr="00661F87">
        <w:rPr>
          <w:u w:val="single"/>
        </w:rPr>
        <w:t xml:space="preserve"> MEDECINS :</w:t>
      </w:r>
    </w:p>
    <w:p w14:paraId="717BDDE9" w14:textId="2816E066" w:rsidR="00A4663D" w:rsidRDefault="00A4663D"/>
    <w:p w14:paraId="5598AA74" w14:textId="6B268D51" w:rsidR="008449EE" w:rsidRDefault="00011E2D">
      <w:r>
        <w:t xml:space="preserve">Ceci est la page de </w:t>
      </w:r>
      <w:r w:rsidR="00066886">
        <w:t xml:space="preserve">la </w:t>
      </w:r>
      <w:r>
        <w:t>liste des médecins ont peu</w:t>
      </w:r>
      <w:r w:rsidR="007E3558">
        <w:t xml:space="preserve">t </w:t>
      </w:r>
      <w:r w:rsidR="00190FED">
        <w:t>effectuer une recherche de médecin</w:t>
      </w:r>
      <w:r w:rsidR="00201AF1">
        <w:t>, remplir la barre de recherche avec le NOM du médecin de votre choix.</w:t>
      </w:r>
      <w:r w:rsidR="00190FED">
        <w:t xml:space="preserve"> </w:t>
      </w:r>
    </w:p>
    <w:p w14:paraId="0B2B6FD0" w14:textId="3073ACDE" w:rsidR="00A917C7" w:rsidRPr="001E1ED3" w:rsidRDefault="00201AF1">
      <w:r>
        <w:t>Vous pouvez aussi appuyez sur les deux liens bleus en dessous de chaque description du médecin. Vous pouvez consulter tous les rapports du médecin. Et modifier les informations d’un médecin.</w:t>
      </w:r>
      <w:r w:rsidR="00006071">
        <w:rPr>
          <w:noProof/>
        </w:rPr>
        <mc:AlternateContent>
          <mc:Choice Requires="wps">
            <w:drawing>
              <wp:anchor distT="0" distB="0" distL="114300" distR="114300" simplePos="0" relativeHeight="251777024" behindDoc="0" locked="0" layoutInCell="1" allowOverlap="1" wp14:anchorId="2CE47C7C" wp14:editId="744B65F8">
                <wp:simplePos x="0" y="0"/>
                <wp:positionH relativeFrom="column">
                  <wp:posOffset>2226310</wp:posOffset>
                </wp:positionH>
                <wp:positionV relativeFrom="paragraph">
                  <wp:posOffset>2007870</wp:posOffset>
                </wp:positionV>
                <wp:extent cx="1165225" cy="312420"/>
                <wp:effectExtent l="0" t="0" r="15875" b="11430"/>
                <wp:wrapNone/>
                <wp:docPr id="118" name="Ellipse 118"/>
                <wp:cNvGraphicFramePr/>
                <a:graphic xmlns:a="http://schemas.openxmlformats.org/drawingml/2006/main">
                  <a:graphicData uri="http://schemas.microsoft.com/office/word/2010/wordprocessingShape">
                    <wps:wsp>
                      <wps:cNvSpPr/>
                      <wps:spPr>
                        <a:xfrm>
                          <a:off x="0" y="0"/>
                          <a:ext cx="1165225" cy="312420"/>
                        </a:xfrm>
                        <a:prstGeom prst="ellipse">
                          <a:avLst/>
                        </a:prstGeom>
                        <a:noFill/>
                        <a:ln w="25400" cap="flat">
                          <a:solidFill>
                            <a:schemeClr val="accent4">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2E705" id="Ellipse 118" o:spid="_x0000_s1026" style="position:absolute;margin-left:175.3pt;margin-top:158.1pt;width:91.75pt;height:24.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" filled="f" strokecolor="#e51d1b [2407]" strokeweight="2pt">
                <v:stroke miterlimit="4" joinstyle="miter"/>
                <v:textbox inset="3pt,3pt,3pt,3pt"/>
              </v:oval>
            </w:pict>
          </mc:Fallback>
        </mc:AlternateContent>
      </w:r>
      <w:r w:rsidR="00006071">
        <w:rPr>
          <w:noProof/>
        </w:rPr>
        <mc:AlternateContent>
          <mc:Choice Requires="wps">
            <w:drawing>
              <wp:anchor distT="0" distB="0" distL="114300" distR="114300" simplePos="0" relativeHeight="251774976" behindDoc="0" locked="0" layoutInCell="1" allowOverlap="1" wp14:anchorId="25D30D58" wp14:editId="463B6483">
                <wp:simplePos x="0" y="0"/>
                <wp:positionH relativeFrom="column">
                  <wp:posOffset>1875155</wp:posOffset>
                </wp:positionH>
                <wp:positionV relativeFrom="paragraph">
                  <wp:posOffset>415290</wp:posOffset>
                </wp:positionV>
                <wp:extent cx="1775460" cy="746760"/>
                <wp:effectExtent l="0" t="0" r="15240" b="15240"/>
                <wp:wrapNone/>
                <wp:docPr id="117" name="Ellipse 117"/>
                <wp:cNvGraphicFramePr/>
                <a:graphic xmlns:a="http://schemas.openxmlformats.org/drawingml/2006/main">
                  <a:graphicData uri="http://schemas.microsoft.com/office/word/2010/wordprocessingShape">
                    <wps:wsp>
                      <wps:cNvSpPr/>
                      <wps:spPr>
                        <a:xfrm>
                          <a:off x="0" y="0"/>
                          <a:ext cx="1775460" cy="746760"/>
                        </a:xfrm>
                        <a:prstGeom prst="ellipse">
                          <a:avLst/>
                        </a:prstGeom>
                        <a:noFill/>
                        <a:ln w="25400" cap="flat">
                          <a:solidFill>
                            <a:schemeClr val="accent4">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45B00928" id="Ellipse 117" o:spid="_x0000_s1026" style="position:absolute;margin-left:147.65pt;margin-top:32.7pt;width:139.8pt;height:58.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" filled="f" strokecolor="#e51d1b [2407]" strokeweight="2pt">
                <v:stroke miterlimit="4" joinstyle="miter"/>
                <v:textbox style="mso-fit-shape-to-text:t" inset="3pt,3pt,3pt,3pt"/>
              </v:oval>
            </w:pict>
          </mc:Fallback>
        </mc:AlternateContent>
      </w:r>
      <w:r w:rsidR="00006071">
        <w:rPr>
          <w:noProof/>
        </w:rPr>
        <w:drawing>
          <wp:anchor distT="0" distB="0" distL="114300" distR="114300" simplePos="0" relativeHeight="251688960" behindDoc="0" locked="0" layoutInCell="1" allowOverlap="1" wp14:anchorId="5552A412" wp14:editId="3ABFFC62">
            <wp:simplePos x="0" y="0"/>
            <wp:positionH relativeFrom="column">
              <wp:posOffset>-433070</wp:posOffset>
            </wp:positionH>
            <wp:positionV relativeFrom="paragraph">
              <wp:posOffset>289560</wp:posOffset>
            </wp:positionV>
            <wp:extent cx="6431280" cy="3001010"/>
            <wp:effectExtent l="0" t="0" r="7620" b="8890"/>
            <wp:wrapTopAndBottom/>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31280" cy="3001010"/>
                    </a:xfrm>
                    <a:prstGeom prst="rect">
                      <a:avLst/>
                    </a:prstGeom>
                  </pic:spPr>
                </pic:pic>
              </a:graphicData>
            </a:graphic>
            <wp14:sizeRelH relativeFrom="page">
              <wp14:pctWidth>0</wp14:pctWidth>
            </wp14:sizeRelH>
            <wp14:sizeRelV relativeFrom="page">
              <wp14:pctHeight>0</wp14:pctHeight>
            </wp14:sizeRelV>
          </wp:anchor>
        </w:drawing>
      </w:r>
    </w:p>
    <w:p w14:paraId="2675A0AA" w14:textId="77777777" w:rsidR="00A917C7" w:rsidRDefault="00A917C7">
      <w:pPr>
        <w:rPr>
          <w:u w:val="single"/>
        </w:rPr>
      </w:pPr>
    </w:p>
    <w:p w14:paraId="110D8F92" w14:textId="77777777" w:rsidR="00A917C7" w:rsidRDefault="00A917C7">
      <w:pPr>
        <w:rPr>
          <w:u w:val="single"/>
        </w:rPr>
      </w:pPr>
    </w:p>
    <w:p w14:paraId="2D09AB0B" w14:textId="0D6F8BC4" w:rsidR="00A917C7" w:rsidRPr="00A917C7" w:rsidRDefault="00A917C7" w:rsidP="00A917C7">
      <w:pPr>
        <w:pStyle w:val="Paragraphedeliste"/>
        <w:numPr>
          <w:ilvl w:val="0"/>
          <w:numId w:val="8"/>
        </w:numPr>
        <w:rPr>
          <w:color w:val="9A1311" w:themeColor="accent4" w:themeShade="80"/>
          <w:sz w:val="32"/>
          <w:szCs w:val="32"/>
          <w:u w:val="single"/>
        </w:rPr>
      </w:pPr>
      <w:r w:rsidRPr="00A917C7">
        <w:rPr>
          <w:color w:val="9A1311" w:themeColor="accent4" w:themeShade="80"/>
          <w:sz w:val="32"/>
          <w:szCs w:val="32"/>
          <w:u w:val="single"/>
        </w:rPr>
        <w:t>Comment rechercher un rapport ?</w:t>
      </w:r>
    </w:p>
    <w:p w14:paraId="66F38462" w14:textId="77777777" w:rsidR="00A917C7" w:rsidRPr="00006071" w:rsidRDefault="00A917C7" w:rsidP="00A917C7">
      <w:pPr>
        <w:pStyle w:val="Paragraphedeliste"/>
        <w:numPr>
          <w:ilvl w:val="0"/>
          <w:numId w:val="8"/>
        </w:numPr>
        <w:rPr>
          <w:color w:val="9A1311" w:themeColor="accent4" w:themeShade="80"/>
          <w:sz w:val="32"/>
          <w:szCs w:val="32"/>
          <w:u w:val="single"/>
        </w:rPr>
      </w:pPr>
      <w:r>
        <w:rPr>
          <w:color w:val="9A1311" w:themeColor="accent4" w:themeShade="80"/>
          <w:sz w:val="32"/>
          <w:szCs w:val="32"/>
          <w:u w:val="single"/>
        </w:rPr>
        <w:t>Comment modifier un rapport ?</w:t>
      </w:r>
    </w:p>
    <w:p w14:paraId="272A9711" w14:textId="77777777" w:rsidR="00A917C7" w:rsidRDefault="00A917C7" w:rsidP="00A917C7"/>
    <w:p w14:paraId="2E4876FE" w14:textId="77777777" w:rsidR="00A917C7" w:rsidRDefault="00A917C7">
      <w:pPr>
        <w:rPr>
          <w:u w:val="single"/>
        </w:rPr>
      </w:pPr>
    </w:p>
    <w:p w14:paraId="6F6925A6" w14:textId="50497CE0" w:rsidR="003635A4" w:rsidRPr="00661F87" w:rsidRDefault="003635A4">
      <w:pPr>
        <w:rPr>
          <w:u w:val="single"/>
        </w:rPr>
      </w:pPr>
      <w:r w:rsidRPr="00661F87">
        <w:rPr>
          <w:u w:val="single"/>
        </w:rPr>
        <w:t>PAGE DE LA LISTE DES RAPPORTS :</w:t>
      </w:r>
    </w:p>
    <w:p w14:paraId="7291626A" w14:textId="40521115" w:rsidR="00A4663D" w:rsidRDefault="00A4663D"/>
    <w:p w14:paraId="780A741D" w14:textId="2544E9AB" w:rsidR="00201AF1" w:rsidRDefault="00201AF1" w:rsidP="00201AF1">
      <w:r>
        <w:t xml:space="preserve">Ceci est la page de la liste des </w:t>
      </w:r>
      <w:r>
        <w:t>rapports</w:t>
      </w:r>
      <w:r>
        <w:t xml:space="preserve"> ont peut effectuer une recherche de </w:t>
      </w:r>
      <w:r>
        <w:t>rapport par date</w:t>
      </w:r>
      <w:r>
        <w:t xml:space="preserve">, remplir </w:t>
      </w:r>
      <w:r>
        <w:t xml:space="preserve">le calendrier </w:t>
      </w:r>
      <w:r>
        <w:t xml:space="preserve">avec </w:t>
      </w:r>
      <w:r>
        <w:t>la date du rapport</w:t>
      </w:r>
      <w:r>
        <w:t xml:space="preserve"> de votre choix. </w:t>
      </w:r>
    </w:p>
    <w:p w14:paraId="441562BD" w14:textId="3066CDBE" w:rsidR="00201AF1" w:rsidRDefault="00201AF1" w:rsidP="00201AF1">
      <w:r>
        <w:rPr>
          <w:noProof/>
        </w:rPr>
        <mc:AlternateContent>
          <mc:Choice Requires="wps">
            <w:drawing>
              <wp:anchor distT="0" distB="0" distL="114300" distR="114300" simplePos="0" relativeHeight="251779072" behindDoc="0" locked="0" layoutInCell="1" allowOverlap="1" wp14:anchorId="4D169E96" wp14:editId="1B3C1D74">
                <wp:simplePos x="0" y="0"/>
                <wp:positionH relativeFrom="column">
                  <wp:posOffset>2424430</wp:posOffset>
                </wp:positionH>
                <wp:positionV relativeFrom="paragraph">
                  <wp:posOffset>2065655</wp:posOffset>
                </wp:positionV>
                <wp:extent cx="1165225" cy="312420"/>
                <wp:effectExtent l="0" t="0" r="15875" b="11430"/>
                <wp:wrapNone/>
                <wp:docPr id="119" name="Ellipse 119"/>
                <wp:cNvGraphicFramePr/>
                <a:graphic xmlns:a="http://schemas.openxmlformats.org/drawingml/2006/main">
                  <a:graphicData uri="http://schemas.microsoft.com/office/word/2010/wordprocessingShape">
                    <wps:wsp>
                      <wps:cNvSpPr/>
                      <wps:spPr>
                        <a:xfrm>
                          <a:off x="0" y="0"/>
                          <a:ext cx="1165225" cy="312420"/>
                        </a:xfrm>
                        <a:prstGeom prst="ellipse">
                          <a:avLst/>
                        </a:prstGeom>
                        <a:noFill/>
                        <a:ln w="25400" cap="flat">
                          <a:solidFill>
                            <a:schemeClr val="accent4">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5326B" id="Ellipse 119" o:spid="_x0000_s1026" style="position:absolute;margin-left:190.9pt;margin-top:162.65pt;width:91.75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" filled="f" strokecolor="#e51d1b [2407]" strokeweight="2pt">
                <v:stroke miterlimit="4" joinstyle="miter"/>
                <v:textbox inset="3pt,3pt,3pt,3pt"/>
              </v:oval>
            </w:pict>
          </mc:Fallback>
        </mc:AlternateContent>
      </w:r>
      <w:r>
        <w:rPr>
          <w:noProof/>
        </w:rPr>
        <mc:AlternateContent>
          <mc:Choice Requires="wps">
            <w:drawing>
              <wp:anchor distT="0" distB="0" distL="114300" distR="114300" simplePos="0" relativeHeight="251781120" behindDoc="0" locked="0" layoutInCell="1" allowOverlap="1" wp14:anchorId="52528862" wp14:editId="6D212696">
                <wp:simplePos x="0" y="0"/>
                <wp:positionH relativeFrom="column">
                  <wp:posOffset>2287270</wp:posOffset>
                </wp:positionH>
                <wp:positionV relativeFrom="paragraph">
                  <wp:posOffset>686435</wp:posOffset>
                </wp:positionV>
                <wp:extent cx="1424940" cy="640080"/>
                <wp:effectExtent l="0" t="0" r="22860" b="26670"/>
                <wp:wrapNone/>
                <wp:docPr id="120" name="Ellipse 120"/>
                <wp:cNvGraphicFramePr/>
                <a:graphic xmlns:a="http://schemas.openxmlformats.org/drawingml/2006/main">
                  <a:graphicData uri="http://schemas.microsoft.com/office/word/2010/wordprocessingShape">
                    <wps:wsp>
                      <wps:cNvSpPr/>
                      <wps:spPr>
                        <a:xfrm>
                          <a:off x="0" y="0"/>
                          <a:ext cx="1424940" cy="640080"/>
                        </a:xfrm>
                        <a:prstGeom prst="ellipse">
                          <a:avLst/>
                        </a:prstGeom>
                        <a:noFill/>
                        <a:ln w="25400" cap="flat">
                          <a:solidFill>
                            <a:schemeClr val="accent4">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4D9DD6" id="Ellipse 120" o:spid="_x0000_s1026" style="position:absolute;margin-left:180.1pt;margin-top:54.05pt;width:112.2pt;height:50.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" filled="f" strokecolor="#e51d1b [2407]" strokeweight="2pt">
                <v:stroke miterlimit="4" joinstyle="miter"/>
                <v:textbox inset="3pt,3pt,3pt,3pt"/>
              </v:oval>
            </w:pict>
          </mc:Fallback>
        </mc:AlternateContent>
      </w:r>
      <w:r>
        <w:rPr>
          <w:noProof/>
        </w:rPr>
        <w:drawing>
          <wp:anchor distT="0" distB="0" distL="114300" distR="114300" simplePos="0" relativeHeight="251689984" behindDoc="0" locked="0" layoutInCell="1" allowOverlap="1" wp14:anchorId="52016225" wp14:editId="2BCB145B">
            <wp:simplePos x="0" y="0"/>
            <wp:positionH relativeFrom="column">
              <wp:posOffset>-321310</wp:posOffset>
            </wp:positionH>
            <wp:positionV relativeFrom="paragraph">
              <wp:posOffset>503555</wp:posOffset>
            </wp:positionV>
            <wp:extent cx="6684579" cy="3177540"/>
            <wp:effectExtent l="0" t="0" r="2540" b="381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84579" cy="3177540"/>
                    </a:xfrm>
                    <a:prstGeom prst="rect">
                      <a:avLst/>
                    </a:prstGeom>
                  </pic:spPr>
                </pic:pic>
              </a:graphicData>
            </a:graphic>
            <wp14:sizeRelH relativeFrom="page">
              <wp14:pctWidth>0</wp14:pctWidth>
            </wp14:sizeRelH>
            <wp14:sizeRelV relativeFrom="page">
              <wp14:pctHeight>0</wp14:pctHeight>
            </wp14:sizeRelV>
          </wp:anchor>
        </w:drawing>
      </w:r>
      <w:r>
        <w:t xml:space="preserve">Vous pouvez aussi appuyez sur </w:t>
      </w:r>
      <w:r>
        <w:t>le lien bleu</w:t>
      </w:r>
      <w:r>
        <w:t xml:space="preserve"> en dessous de chaque description du </w:t>
      </w:r>
      <w:r>
        <w:t>rapport</w:t>
      </w:r>
      <w:r>
        <w:t xml:space="preserve">. </w:t>
      </w:r>
      <w:r>
        <w:t xml:space="preserve">Et donc </w:t>
      </w:r>
      <w:r>
        <w:t xml:space="preserve">modifier les informations d’un </w:t>
      </w:r>
      <w:r>
        <w:t>rapport</w:t>
      </w:r>
      <w:r>
        <w:t xml:space="preserve">. </w:t>
      </w:r>
    </w:p>
    <w:p w14:paraId="15F05602" w14:textId="11C8E472" w:rsidR="00A4663D" w:rsidRDefault="00A4663D"/>
    <w:p w14:paraId="055F5E3F" w14:textId="0C3782B4" w:rsidR="00416AA8" w:rsidRDefault="00AE1420" w:rsidP="00891C61">
      <w:r>
        <w:t>Et vous avez aussi dans médicaments tous les médicaments qui existent.</w:t>
      </w:r>
    </w:p>
    <w:p w14:paraId="489DEA9D" w14:textId="6D3E5DDA" w:rsidR="00AE1420" w:rsidRDefault="00AE1420" w:rsidP="00891C61"/>
    <w:p w14:paraId="3718ACA2" w14:textId="7D74C0DC" w:rsidR="00A917C7" w:rsidRDefault="00A917C7" w:rsidP="00A917C7"/>
    <w:p w14:paraId="0317BECC" w14:textId="40FF49C9" w:rsidR="00A917C7" w:rsidRDefault="00A917C7" w:rsidP="00A917C7"/>
    <w:p w14:paraId="1CBE8E46" w14:textId="5564CD46" w:rsidR="00A917C7" w:rsidRDefault="00A917C7" w:rsidP="00A917C7"/>
    <w:p w14:paraId="1723D8F7" w14:textId="554729BC" w:rsidR="00A917C7" w:rsidRDefault="00A917C7" w:rsidP="00A917C7"/>
    <w:p w14:paraId="2618FF5E" w14:textId="28098C78" w:rsidR="00A917C7" w:rsidRDefault="00A917C7" w:rsidP="00A917C7"/>
    <w:p w14:paraId="115EB0D6" w14:textId="78B2C207" w:rsidR="00A917C7" w:rsidRDefault="00A917C7" w:rsidP="00A917C7"/>
    <w:p w14:paraId="7CCA80E6" w14:textId="7FBFE938" w:rsidR="00A917C7" w:rsidRDefault="00A917C7" w:rsidP="00A917C7"/>
    <w:p w14:paraId="0062F851" w14:textId="6FDCEF59" w:rsidR="00A917C7" w:rsidRDefault="00A917C7" w:rsidP="00A917C7"/>
    <w:p w14:paraId="09D724D2" w14:textId="1DAC34FA" w:rsidR="00A917C7" w:rsidRDefault="00A917C7" w:rsidP="00A917C7"/>
    <w:p w14:paraId="7279267F" w14:textId="2CC6C183" w:rsidR="00A917C7" w:rsidRDefault="00A917C7" w:rsidP="00A917C7"/>
    <w:p w14:paraId="5FFA7D4E" w14:textId="27A5F473" w:rsidR="00A917C7" w:rsidRDefault="00A917C7" w:rsidP="00A917C7"/>
    <w:p w14:paraId="249FB4D3" w14:textId="1DE8BC59" w:rsidR="00A917C7" w:rsidRDefault="00A917C7" w:rsidP="00A917C7"/>
    <w:p w14:paraId="048E76EE" w14:textId="68753EB5" w:rsidR="00A917C7" w:rsidRDefault="00A917C7" w:rsidP="00A917C7"/>
    <w:p w14:paraId="74F39312" w14:textId="3F5E1A44" w:rsidR="00A917C7" w:rsidRDefault="00A917C7" w:rsidP="00A917C7"/>
    <w:p w14:paraId="18227EF1" w14:textId="7E6CAE07" w:rsidR="00A917C7" w:rsidRDefault="00A917C7" w:rsidP="00A917C7"/>
    <w:p w14:paraId="2A5D3183" w14:textId="544148E1" w:rsidR="00A917C7" w:rsidRDefault="00A917C7" w:rsidP="00A917C7"/>
    <w:p w14:paraId="6795B4DB" w14:textId="75481C95" w:rsidR="00A917C7" w:rsidRDefault="00A917C7" w:rsidP="00A917C7"/>
    <w:p w14:paraId="6A7D76F7" w14:textId="6A49BEDD" w:rsidR="00A917C7" w:rsidRDefault="00A917C7" w:rsidP="00A917C7"/>
    <w:p w14:paraId="2A2C1C06" w14:textId="793BCFB1" w:rsidR="00A917C7" w:rsidRDefault="00A917C7" w:rsidP="00A917C7"/>
    <w:p w14:paraId="069BBE61" w14:textId="1FE33322" w:rsidR="00A917C7" w:rsidRDefault="00A917C7" w:rsidP="00A917C7"/>
    <w:p w14:paraId="6A2D530D" w14:textId="67D8004C" w:rsidR="00A917C7" w:rsidRDefault="00A917C7" w:rsidP="00A917C7"/>
    <w:p w14:paraId="6ECE3719" w14:textId="77777777" w:rsidR="00A917C7" w:rsidRDefault="00A917C7" w:rsidP="00A917C7"/>
    <w:p w14:paraId="19363DE0" w14:textId="2D9AECC0" w:rsidR="001E1ED3" w:rsidRPr="001E1ED3" w:rsidRDefault="001E1ED3" w:rsidP="001E1ED3">
      <w:pPr>
        <w:pStyle w:val="Paragraphedeliste"/>
        <w:numPr>
          <w:ilvl w:val="0"/>
          <w:numId w:val="8"/>
        </w:numPr>
        <w:rPr>
          <w:color w:val="9A1311" w:themeColor="accent4" w:themeShade="80"/>
          <w:sz w:val="32"/>
          <w:szCs w:val="32"/>
          <w:u w:val="single"/>
        </w:rPr>
      </w:pPr>
      <w:r w:rsidRPr="001E1ED3">
        <w:rPr>
          <w:color w:val="9A1311" w:themeColor="accent4" w:themeShade="80"/>
          <w:sz w:val="32"/>
          <w:szCs w:val="32"/>
          <w:u w:val="single"/>
        </w:rPr>
        <w:t>Se déconnecter ?</w:t>
      </w:r>
    </w:p>
    <w:p w14:paraId="0CA365B7" w14:textId="1DE6FA01" w:rsidR="00AE1420" w:rsidRDefault="00AE1420" w:rsidP="00891C61"/>
    <w:p w14:paraId="6C4AAA69" w14:textId="077871D6" w:rsidR="00AE1420" w:rsidRDefault="00AE1420" w:rsidP="00891C61">
      <w:r>
        <w:t xml:space="preserve">QUITTER : </w:t>
      </w:r>
    </w:p>
    <w:p w14:paraId="3B16C329" w14:textId="01F9CB97" w:rsidR="00416AA8" w:rsidRDefault="00AE1420" w:rsidP="00AE1420">
      <w:r>
        <w:t>Le site dispose d’un bouton se déconnecter, cela vous permet de quitter le site et comme cela on ne peut utiliser le site qu’avec des identifiants valable.</w:t>
      </w:r>
    </w:p>
    <w:p w14:paraId="71BE753C" w14:textId="603AF1A8" w:rsidR="00AE1420" w:rsidRPr="00AE1420" w:rsidRDefault="00AE1420" w:rsidP="00AE1420">
      <w:r>
        <w:rPr>
          <w:noProof/>
        </w:rPr>
        <mc:AlternateContent>
          <mc:Choice Requires="wps">
            <w:drawing>
              <wp:anchor distT="0" distB="0" distL="114300" distR="114300" simplePos="0" relativeHeight="251784192" behindDoc="0" locked="0" layoutInCell="1" allowOverlap="1" wp14:anchorId="5055AD58" wp14:editId="6102F317">
                <wp:simplePos x="0" y="0"/>
                <wp:positionH relativeFrom="column">
                  <wp:posOffset>245110</wp:posOffset>
                </wp:positionH>
                <wp:positionV relativeFrom="paragraph">
                  <wp:posOffset>1268095</wp:posOffset>
                </wp:positionV>
                <wp:extent cx="975360" cy="807720"/>
                <wp:effectExtent l="0" t="0" r="15240" b="11430"/>
                <wp:wrapNone/>
                <wp:docPr id="122" name="Ellipse 122"/>
                <wp:cNvGraphicFramePr/>
                <a:graphic xmlns:a="http://schemas.openxmlformats.org/drawingml/2006/main">
                  <a:graphicData uri="http://schemas.microsoft.com/office/word/2010/wordprocessingShape">
                    <wps:wsp>
                      <wps:cNvSpPr/>
                      <wps:spPr>
                        <a:xfrm>
                          <a:off x="0" y="0"/>
                          <a:ext cx="975360" cy="807720"/>
                        </a:xfrm>
                        <a:prstGeom prst="ellipse">
                          <a:avLst/>
                        </a:prstGeom>
                        <a:noFill/>
                        <a:ln w="25400" cap="flat">
                          <a:solidFill>
                            <a:schemeClr val="accent4">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oval w14:anchorId="12047A9B" id="Ellipse 122" o:spid="_x0000_s1026" style="position:absolute;margin-left:19.3pt;margin-top:99.85pt;width:76.8pt;height:63.6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" filled="f" strokecolor="#e51d1b [2407]" strokeweight="2pt">
                <v:stroke miterlimit="4" joinstyle="miter"/>
                <v:textbox style="mso-fit-shape-to-text:t" inset="3pt,3pt,3pt,3pt"/>
              </v:oval>
            </w:pict>
          </mc:Fallback>
        </mc:AlternateContent>
      </w:r>
      <w:r>
        <w:t xml:space="preserve">Cliquer donc sur « se déconnecter ». </w:t>
      </w:r>
    </w:p>
    <w:p w14:paraId="6ED97A4E" w14:textId="44837EF6" w:rsidR="00416AA8" w:rsidRDefault="00AE1420" w:rsidP="009C19A9">
      <w:pPr>
        <w:rPr>
          <w:color w:val="9A1311" w:themeColor="accent4" w:themeShade="80"/>
          <w:sz w:val="32"/>
          <w:szCs w:val="32"/>
          <w:u w:val="single"/>
        </w:rPr>
      </w:pPr>
      <w:r>
        <w:rPr>
          <w:noProof/>
        </w:rPr>
        <w:drawing>
          <wp:anchor distT="0" distB="0" distL="114300" distR="114300" simplePos="0" relativeHeight="251783168" behindDoc="0" locked="0" layoutInCell="1" allowOverlap="1" wp14:anchorId="7D182C7A" wp14:editId="3D3D8DD0">
            <wp:simplePos x="0" y="0"/>
            <wp:positionH relativeFrom="column">
              <wp:posOffset>-60960</wp:posOffset>
            </wp:positionH>
            <wp:positionV relativeFrom="paragraph">
              <wp:posOffset>215900</wp:posOffset>
            </wp:positionV>
            <wp:extent cx="5921375" cy="2895600"/>
            <wp:effectExtent l="0" t="0" r="3175" b="0"/>
            <wp:wrapTopAndBottom/>
            <wp:docPr id="121" name="Image 1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1375" cy="2895600"/>
                    </a:xfrm>
                    <a:prstGeom prst="rect">
                      <a:avLst/>
                    </a:prstGeom>
                  </pic:spPr>
                </pic:pic>
              </a:graphicData>
            </a:graphic>
            <wp14:sizeRelH relativeFrom="page">
              <wp14:pctWidth>0</wp14:pctWidth>
            </wp14:sizeRelH>
            <wp14:sizeRelV relativeFrom="page">
              <wp14:pctHeight>0</wp14:pctHeight>
            </wp14:sizeRelV>
          </wp:anchor>
        </w:drawing>
      </w:r>
    </w:p>
    <w:p w14:paraId="3A313128" w14:textId="4CEAFCFC" w:rsidR="00416AA8" w:rsidRDefault="00416AA8" w:rsidP="00416AA8">
      <w:pPr>
        <w:ind w:left="360"/>
        <w:rPr>
          <w:color w:val="9A1311" w:themeColor="accent4" w:themeShade="80"/>
          <w:sz w:val="32"/>
          <w:szCs w:val="32"/>
          <w:u w:val="single"/>
        </w:rPr>
      </w:pPr>
    </w:p>
    <w:p w14:paraId="4A1889FD" w14:textId="6A0E5FF1" w:rsidR="00416AA8" w:rsidRDefault="00416AA8" w:rsidP="00416AA8">
      <w:pPr>
        <w:ind w:left="360"/>
        <w:rPr>
          <w:color w:val="9A1311" w:themeColor="accent4" w:themeShade="80"/>
          <w:sz w:val="32"/>
          <w:szCs w:val="32"/>
          <w:u w:val="single"/>
        </w:rPr>
      </w:pPr>
    </w:p>
    <w:p w14:paraId="5FC479CD" w14:textId="77777777" w:rsidR="00416AA8" w:rsidRDefault="00416AA8" w:rsidP="005B2DB7">
      <w:pPr>
        <w:rPr>
          <w:color w:val="9A1311" w:themeColor="accent4" w:themeShade="80"/>
          <w:sz w:val="32"/>
          <w:szCs w:val="32"/>
          <w:u w:val="single"/>
        </w:rPr>
      </w:pPr>
    </w:p>
    <w:p w14:paraId="33F1B82B" w14:textId="6B423C27" w:rsidR="00314EDE" w:rsidRPr="005B2DB7" w:rsidRDefault="00314EDE" w:rsidP="005B2DB7">
      <w:pPr>
        <w:rPr>
          <w:color w:val="9A1311" w:themeColor="accent4" w:themeShade="80"/>
          <w:sz w:val="32"/>
          <w:szCs w:val="32"/>
          <w:u w:val="single"/>
        </w:rPr>
      </w:pPr>
    </w:p>
    <w:tbl>
      <w:tblPr>
        <w:tblW w:w="0" w:type="auto"/>
        <w:tblLayout w:type="fixed"/>
        <w:tblLook w:val="0600" w:firstRow="0" w:lastRow="0" w:firstColumn="0" w:lastColumn="0" w:noHBand="1" w:noVBand="1"/>
      </w:tblPr>
      <w:tblGrid>
        <w:gridCol w:w="9350"/>
      </w:tblGrid>
      <w:tr w:rsidR="00AA7317" w14:paraId="150429D0" w14:textId="77777777" w:rsidTr="00ED38DD">
        <w:trPr>
          <w:trHeight w:val="13392"/>
        </w:trPr>
        <w:tc>
          <w:tcPr>
            <w:tcW w:w="9350" w:type="dxa"/>
            <w:vAlign w:val="center"/>
          </w:tcPr>
          <w:p w14:paraId="5B331094" w14:textId="77777777" w:rsidR="00AA7317" w:rsidRDefault="00AA7317" w:rsidP="00ED38DD">
            <w:pPr>
              <w:jc w:val="center"/>
            </w:pPr>
            <w:r w:rsidRPr="00173543">
              <w:rPr>
                <w:noProof/>
                <w:lang w:bidi="fr-FR"/>
              </w:rPr>
              <w:lastRenderedPageBreak/>
              <mc:AlternateContent>
                <mc:Choice Requires="wps">
                  <w:drawing>
                    <wp:inline distT="0" distB="0" distL="0" distR="0" wp14:anchorId="544F28B9" wp14:editId="7BDA2622">
                      <wp:extent cx="5067301" cy="259080"/>
                      <wp:effectExtent l="0" t="0" r="0" b="0"/>
                      <wp:docPr id="21"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067301" cy="25908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3"/>
                              </a:solidFill>
                              <a:ln w="12700">
                                <a:miter lim="400000"/>
                              </a:ln>
                            </wps:spPr>
                            <wps:bodyPr lIns="38100" tIns="38100" rIns="38100" bIns="38100" anchor="ctr"/>
                          </wps:wsp>
                        </a:graphicData>
                      </a:graphic>
                    </wp:inline>
                  </w:drawing>
                </mc:Choice>
                <mc:Fallback>
                  <w:pict>
                    <v:shape w14:anchorId="2697B19B" id="Forme" o:spid="_x0000_s1026" alt="&quot;&quot;" style="width:399pt;height:20.4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" path="m,l,21600r931,l931,11012r19738,l20669,21600r931,l21600,,,xe" fillcolor="#eed0c6 [3206]" stroked="f" strokeweight="1pt">
                      <v:stroke miterlimit="4" joinstyle="miter"/>
                      <v:path arrowok="t" o:extrusionok="f" o:connecttype="custom" o:connectlocs="2533651,129540;2533651,129540;2533651,129540;2533651,129540" o:connectangles="0,90,180,270"/>
                      <w10:anchorlock/>
                    </v:shape>
                  </w:pict>
                </mc:Fallback>
              </mc:AlternateContent>
            </w:r>
          </w:p>
          <w:p w14:paraId="510FD821" w14:textId="6F1D448D" w:rsidR="00AA7317" w:rsidRDefault="000152B3" w:rsidP="00ED38DD">
            <w:pPr>
              <w:pStyle w:val="Citation"/>
            </w:pPr>
            <w:r>
              <w:t>FIN</w:t>
            </w:r>
            <w:r w:rsidR="00941382">
              <w:t xml:space="preserve"> de la documentation </w:t>
            </w:r>
            <w:r w:rsidR="00AE1420">
              <w:t>Utilisateur</w:t>
            </w:r>
            <w:r w:rsidR="00941382">
              <w:t>.</w:t>
            </w:r>
          </w:p>
          <w:p w14:paraId="67E34613" w14:textId="77777777" w:rsidR="00AA7317" w:rsidRPr="00AA7317" w:rsidRDefault="00A82D92" w:rsidP="00ED38DD">
            <w:pPr>
              <w:jc w:val="center"/>
            </w:pPr>
            <w:r w:rsidRPr="00173543">
              <w:rPr>
                <w:noProof/>
                <w:lang w:bidi="fr-FR"/>
              </w:rPr>
              <mc:AlternateContent>
                <mc:Choice Requires="wps">
                  <w:drawing>
                    <wp:inline distT="0" distB="0" distL="0" distR="0" wp14:anchorId="7AF5D9E3" wp14:editId="44B4DD44">
                      <wp:extent cx="5067301" cy="260350"/>
                      <wp:effectExtent l="0" t="0" r="0" b="6350"/>
                      <wp:docPr id="20"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067301" cy="260350"/>
                              </a:xfrm>
                              <a:custGeom>
                                <a:avLst/>
                                <a:gdLst/>
                                <a:ahLst/>
                                <a:cxnLst>
                                  <a:cxn ang="0">
                                    <a:pos x="wd2" y="hd2"/>
                                  </a:cxn>
                                  <a:cxn ang="5400000">
                                    <a:pos x="wd2" y="hd2"/>
                                  </a:cxn>
                                  <a:cxn ang="10800000">
                                    <a:pos x="wd2" y="hd2"/>
                                  </a:cxn>
                                  <a:cxn ang="16200000">
                                    <a:pos x="wd2" y="hd2"/>
                                  </a:cxn>
                                </a:cxnLst>
                                <a:rect l="0" t="0" r="r" b="b"/>
                                <a:pathLst>
                                  <a:path w="21600" h="21600" extrusionOk="0">
                                    <a:moveTo>
                                      <a:pt x="20669" y="0"/>
                                    </a:moveTo>
                                    <a:lnTo>
                                      <a:pt x="20669" y="10747"/>
                                    </a:lnTo>
                                    <a:lnTo>
                                      <a:pt x="931" y="10747"/>
                                    </a:lnTo>
                                    <a:lnTo>
                                      <a:pt x="931" y="0"/>
                                    </a:lnTo>
                                    <a:lnTo>
                                      <a:pt x="0" y="0"/>
                                    </a:lnTo>
                                    <a:lnTo>
                                      <a:pt x="0" y="21600"/>
                                    </a:lnTo>
                                    <a:lnTo>
                                      <a:pt x="21600" y="21600"/>
                                    </a:lnTo>
                                    <a:lnTo>
                                      <a:pt x="21600" y="0"/>
                                    </a:lnTo>
                                    <a:close/>
                                  </a:path>
                                </a:pathLst>
                              </a:custGeom>
                              <a:solidFill>
                                <a:schemeClr val="accent3"/>
                              </a:solidFill>
                              <a:ln w="12700">
                                <a:miter lim="400000"/>
                              </a:ln>
                            </wps:spPr>
                            <wps:bodyPr lIns="38100" tIns="38100" rIns="38100" bIns="38100" anchor="ctr"/>
                          </wps:wsp>
                        </a:graphicData>
                      </a:graphic>
                    </wp:inline>
                  </w:drawing>
                </mc:Choice>
                <mc:Fallback>
                  <w:pict>
                    <v:shape w14:anchorId="36B6DF1D" id="Forme" o:spid="_x0000_s1026" alt="&quot;&quot;" style="width:399pt;height:20.5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" path="m20669,r,10747l931,10747,931,,,,,21600r21600,l21600,r-931,xe" fillcolor="#eed0c6 [3206]" stroked="f" strokeweight="1pt">
                      <v:stroke miterlimit="4" joinstyle="miter"/>
                      <v:path arrowok="t" o:extrusionok="f" o:connecttype="custom" o:connectlocs="2533651,130175;2533651,130175;2533651,130175;2533651,130175" o:connectangles="0,90,180,270"/>
                      <w10:anchorlock/>
                    </v:shape>
                  </w:pict>
                </mc:Fallback>
              </mc:AlternateContent>
            </w:r>
          </w:p>
        </w:tc>
      </w:tr>
    </w:tbl>
    <w:p w14:paraId="5BC4BB0C" w14:textId="130D8B97" w:rsidR="00314EDE" w:rsidRDefault="00314EDE"/>
    <w:p w14:paraId="457F66D6" w14:textId="2560AF14" w:rsidR="00297613" w:rsidRDefault="00297613"/>
    <w:sectPr w:rsidR="00297613" w:rsidSect="00842716">
      <w:footerReference w:type="even" r:id="rId55"/>
      <w:footerReference w:type="default" r:id="rId56"/>
      <w:pgSz w:w="11906" w:h="16838" w:code="9"/>
      <w:pgMar w:top="720" w:right="1282" w:bottom="720" w:left="128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51CB6" w14:textId="77777777" w:rsidR="006E1A42" w:rsidRDefault="006E1A42" w:rsidP="0006271E">
      <w:r>
        <w:separator/>
      </w:r>
    </w:p>
  </w:endnote>
  <w:endnote w:type="continuationSeparator" w:id="0">
    <w:p w14:paraId="61B2CEF9" w14:textId="77777777" w:rsidR="006E1A42" w:rsidRDefault="006E1A42"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076420444"/>
      <w:docPartObj>
        <w:docPartGallery w:val="Page Numbers (Bottom of Page)"/>
        <w:docPartUnique/>
      </w:docPartObj>
    </w:sdtPr>
    <w:sdtEndPr>
      <w:rPr>
        <w:rStyle w:val="Numrodepage"/>
      </w:rPr>
    </w:sdtEndPr>
    <w:sdtContent>
      <w:p w14:paraId="1AD661CB" w14:textId="77777777" w:rsidR="0006271E" w:rsidRDefault="0006271E" w:rsidP="00857B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end"/>
        </w:r>
      </w:p>
    </w:sdtContent>
  </w:sdt>
  <w:p w14:paraId="2D725FD2" w14:textId="77777777" w:rsidR="0006271E" w:rsidRDefault="0006271E" w:rsidP="0006271E">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6635694"/>
      <w:docPartObj>
        <w:docPartGallery w:val="Page Numbers (Bottom of Page)"/>
        <w:docPartUnique/>
      </w:docPartObj>
    </w:sdtPr>
    <w:sdtEndPr>
      <w:rPr>
        <w:rStyle w:val="Numrodepage"/>
      </w:rPr>
    </w:sdtEndPr>
    <w:sdtContent>
      <w:p w14:paraId="0B6FE562" w14:textId="77777777" w:rsidR="0006271E" w:rsidRDefault="0006271E" w:rsidP="00A45A59">
        <w:pPr>
          <w:pStyle w:val="Pieddepage"/>
        </w:pPr>
        <w:r w:rsidRPr="00D85677">
          <w:rPr>
            <w:rStyle w:val="Numrodepage"/>
            <w:rFonts w:ascii="Corbel" w:eastAsia="Corbel" w:hAnsi="Corbel" w:cs="Corbel"/>
            <w:lang w:bidi="fr-FR"/>
          </w:rPr>
          <w:t xml:space="preserve">PAGE </w:t>
        </w:r>
        <w:r w:rsidRPr="00D85677">
          <w:rPr>
            <w:rStyle w:val="Numrodepage"/>
            <w:rFonts w:ascii="Corbel" w:eastAsia="Corbel" w:hAnsi="Corbel" w:cs="Corbel"/>
            <w:lang w:bidi="fr-FR"/>
          </w:rPr>
          <w:fldChar w:fldCharType="begin"/>
        </w:r>
        <w:r w:rsidRPr="00D85677">
          <w:rPr>
            <w:rStyle w:val="Numrodepage"/>
            <w:rFonts w:ascii="Corbel" w:eastAsia="Corbel" w:hAnsi="Corbel" w:cs="Corbel"/>
            <w:lang w:bidi="fr-FR"/>
          </w:rPr>
          <w:instrText xml:space="preserve"> PAGE </w:instrText>
        </w:r>
        <w:r w:rsidRPr="00D85677">
          <w:rPr>
            <w:rStyle w:val="Numrodepage"/>
            <w:rFonts w:ascii="Corbel" w:eastAsia="Corbel" w:hAnsi="Corbel" w:cs="Corbel"/>
            <w:lang w:bidi="fr-FR"/>
          </w:rPr>
          <w:fldChar w:fldCharType="separate"/>
        </w:r>
        <w:r w:rsidR="005E69C5">
          <w:rPr>
            <w:rStyle w:val="Numrodepage"/>
            <w:rFonts w:ascii="Corbel" w:eastAsia="Corbel" w:hAnsi="Corbel" w:cs="Corbel"/>
            <w:noProof/>
            <w:lang w:bidi="fr-FR"/>
          </w:rPr>
          <w:t>4</w:t>
        </w:r>
        <w:r w:rsidRPr="00D85677">
          <w:rPr>
            <w:rStyle w:val="Numrodepage"/>
            <w:rFonts w:ascii="Corbel" w:eastAsia="Corbel" w:hAnsi="Corbel" w:cs="Corbel"/>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18F6F" w14:textId="77777777" w:rsidR="006E1A42" w:rsidRDefault="006E1A42" w:rsidP="0006271E">
      <w:r>
        <w:separator/>
      </w:r>
    </w:p>
  </w:footnote>
  <w:footnote w:type="continuationSeparator" w:id="0">
    <w:p w14:paraId="78029415" w14:textId="77777777" w:rsidR="006E1A42" w:rsidRDefault="006E1A42"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0C0"/>
    <w:multiLevelType w:val="hybridMultilevel"/>
    <w:tmpl w:val="18001A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E4B4A"/>
    <w:multiLevelType w:val="hybridMultilevel"/>
    <w:tmpl w:val="18001A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854452"/>
    <w:multiLevelType w:val="hybridMultilevel"/>
    <w:tmpl w:val="93220E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105D67"/>
    <w:multiLevelType w:val="hybridMultilevel"/>
    <w:tmpl w:val="0AFCCB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8A244B3"/>
    <w:multiLevelType w:val="hybridMultilevel"/>
    <w:tmpl w:val="F5BCB7DA"/>
    <w:lvl w:ilvl="0" w:tplc="FFFFFFFF">
      <w:start w:val="1"/>
      <w:numFmt w:val="decimal"/>
      <w:lvlText w:val="%1)"/>
      <w:lvlJc w:val="left"/>
      <w:pPr>
        <w:ind w:left="720" w:hanging="360"/>
      </w:pPr>
      <w:rPr>
        <w:rFonts w:hint="default"/>
        <w:color w:val="9A1311" w:themeColor="accent4" w:themeShade="80"/>
        <w:sz w:val="32"/>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642C45"/>
    <w:multiLevelType w:val="hybridMultilevel"/>
    <w:tmpl w:val="18001A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61331A"/>
    <w:multiLevelType w:val="hybridMultilevel"/>
    <w:tmpl w:val="F5BCB7DA"/>
    <w:lvl w:ilvl="0" w:tplc="90AEC4D6">
      <w:start w:val="1"/>
      <w:numFmt w:val="decimal"/>
      <w:lvlText w:val="%1)"/>
      <w:lvlJc w:val="left"/>
      <w:pPr>
        <w:ind w:left="720" w:hanging="360"/>
      </w:pPr>
      <w:rPr>
        <w:rFonts w:hint="default"/>
        <w:color w:val="9A1311" w:themeColor="accent4" w:themeShade="80"/>
        <w:sz w:val="32"/>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1D22017"/>
    <w:multiLevelType w:val="hybridMultilevel"/>
    <w:tmpl w:val="F5BCB7DA"/>
    <w:lvl w:ilvl="0" w:tplc="FFFFFFFF">
      <w:start w:val="1"/>
      <w:numFmt w:val="decimal"/>
      <w:lvlText w:val="%1)"/>
      <w:lvlJc w:val="left"/>
      <w:pPr>
        <w:ind w:left="720" w:hanging="360"/>
      </w:pPr>
      <w:rPr>
        <w:rFonts w:hint="default"/>
        <w:color w:val="9A1311" w:themeColor="accent4" w:themeShade="80"/>
        <w:sz w:val="32"/>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C21E27"/>
    <w:multiLevelType w:val="hybridMultilevel"/>
    <w:tmpl w:val="18001A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4170BFC"/>
    <w:multiLevelType w:val="hybridMultilevel"/>
    <w:tmpl w:val="F5BCB7DA"/>
    <w:lvl w:ilvl="0" w:tplc="FFFFFFFF">
      <w:start w:val="1"/>
      <w:numFmt w:val="decimal"/>
      <w:lvlText w:val="%1)"/>
      <w:lvlJc w:val="left"/>
      <w:pPr>
        <w:ind w:left="720" w:hanging="360"/>
      </w:pPr>
      <w:rPr>
        <w:rFonts w:hint="default"/>
        <w:color w:val="9A1311" w:themeColor="accent4" w:themeShade="80"/>
        <w:sz w:val="32"/>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F30B6A"/>
    <w:multiLevelType w:val="hybridMultilevel"/>
    <w:tmpl w:val="18001A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1"/>
  </w:num>
  <w:num w:numId="4">
    <w:abstractNumId w:val="5"/>
  </w:num>
  <w:num w:numId="5">
    <w:abstractNumId w:val="2"/>
  </w:num>
  <w:num w:numId="6">
    <w:abstractNumId w:val="0"/>
  </w:num>
  <w:num w:numId="7">
    <w:abstractNumId w:val="3"/>
  </w:num>
  <w:num w:numId="8">
    <w:abstractNumId w:val="6"/>
  </w:num>
  <w:num w:numId="9">
    <w:abstractNumId w:val="9"/>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C9"/>
    <w:rsid w:val="00006071"/>
    <w:rsid w:val="00011E2D"/>
    <w:rsid w:val="000152B3"/>
    <w:rsid w:val="00017B10"/>
    <w:rsid w:val="00024919"/>
    <w:rsid w:val="00056442"/>
    <w:rsid w:val="0006271E"/>
    <w:rsid w:val="00066886"/>
    <w:rsid w:val="000B5D29"/>
    <w:rsid w:val="000C0E62"/>
    <w:rsid w:val="000D54C3"/>
    <w:rsid w:val="000E4724"/>
    <w:rsid w:val="00104FC5"/>
    <w:rsid w:val="00120A30"/>
    <w:rsid w:val="00173543"/>
    <w:rsid w:val="00190FED"/>
    <w:rsid w:val="001D41F0"/>
    <w:rsid w:val="001E06EE"/>
    <w:rsid w:val="001E1ED3"/>
    <w:rsid w:val="001F2D79"/>
    <w:rsid w:val="00201AF1"/>
    <w:rsid w:val="00217623"/>
    <w:rsid w:val="00246D3E"/>
    <w:rsid w:val="002623E0"/>
    <w:rsid w:val="002702A2"/>
    <w:rsid w:val="00297613"/>
    <w:rsid w:val="002D5A95"/>
    <w:rsid w:val="00302797"/>
    <w:rsid w:val="00314EDE"/>
    <w:rsid w:val="003242AF"/>
    <w:rsid w:val="00336459"/>
    <w:rsid w:val="003635A4"/>
    <w:rsid w:val="00370139"/>
    <w:rsid w:val="00393460"/>
    <w:rsid w:val="0039603E"/>
    <w:rsid w:val="00396D8C"/>
    <w:rsid w:val="003C6B55"/>
    <w:rsid w:val="003F5A14"/>
    <w:rsid w:val="00412686"/>
    <w:rsid w:val="00416AA8"/>
    <w:rsid w:val="00494485"/>
    <w:rsid w:val="004B7344"/>
    <w:rsid w:val="004C5339"/>
    <w:rsid w:val="004C7F2B"/>
    <w:rsid w:val="004F7DD2"/>
    <w:rsid w:val="0051006C"/>
    <w:rsid w:val="005120A6"/>
    <w:rsid w:val="005254B7"/>
    <w:rsid w:val="005276A8"/>
    <w:rsid w:val="00531618"/>
    <w:rsid w:val="005338EB"/>
    <w:rsid w:val="00537DAC"/>
    <w:rsid w:val="005412DD"/>
    <w:rsid w:val="00544BF6"/>
    <w:rsid w:val="005861A4"/>
    <w:rsid w:val="005875C1"/>
    <w:rsid w:val="005A26B5"/>
    <w:rsid w:val="005B2DB7"/>
    <w:rsid w:val="005C7231"/>
    <w:rsid w:val="005D3BD2"/>
    <w:rsid w:val="005D3F4A"/>
    <w:rsid w:val="005D4907"/>
    <w:rsid w:val="005E69C5"/>
    <w:rsid w:val="00661F87"/>
    <w:rsid w:val="00667CD7"/>
    <w:rsid w:val="006748DB"/>
    <w:rsid w:val="006A1208"/>
    <w:rsid w:val="006B0138"/>
    <w:rsid w:val="006C54A2"/>
    <w:rsid w:val="006C60E6"/>
    <w:rsid w:val="006E1A42"/>
    <w:rsid w:val="006E31AC"/>
    <w:rsid w:val="006E799C"/>
    <w:rsid w:val="006F1AE6"/>
    <w:rsid w:val="00710C63"/>
    <w:rsid w:val="00715806"/>
    <w:rsid w:val="00733602"/>
    <w:rsid w:val="0076209A"/>
    <w:rsid w:val="00767680"/>
    <w:rsid w:val="00781690"/>
    <w:rsid w:val="00782DCA"/>
    <w:rsid w:val="00787A3D"/>
    <w:rsid w:val="0079492B"/>
    <w:rsid w:val="007A36C9"/>
    <w:rsid w:val="007E0E52"/>
    <w:rsid w:val="007E3558"/>
    <w:rsid w:val="007F24C2"/>
    <w:rsid w:val="00805A08"/>
    <w:rsid w:val="0081410C"/>
    <w:rsid w:val="00815D34"/>
    <w:rsid w:val="00821FD4"/>
    <w:rsid w:val="00834654"/>
    <w:rsid w:val="00842716"/>
    <w:rsid w:val="008449EE"/>
    <w:rsid w:val="00854C67"/>
    <w:rsid w:val="00856259"/>
    <w:rsid w:val="00866E40"/>
    <w:rsid w:val="00891C61"/>
    <w:rsid w:val="00897852"/>
    <w:rsid w:val="008A5F4C"/>
    <w:rsid w:val="008D310B"/>
    <w:rsid w:val="008F6B19"/>
    <w:rsid w:val="00904B4C"/>
    <w:rsid w:val="00941382"/>
    <w:rsid w:val="00952F7D"/>
    <w:rsid w:val="00953974"/>
    <w:rsid w:val="00995E90"/>
    <w:rsid w:val="009A674A"/>
    <w:rsid w:val="009C19A9"/>
    <w:rsid w:val="009D47DF"/>
    <w:rsid w:val="00A32309"/>
    <w:rsid w:val="00A44B60"/>
    <w:rsid w:val="00A45A59"/>
    <w:rsid w:val="00A45BDD"/>
    <w:rsid w:val="00A4663D"/>
    <w:rsid w:val="00A51D60"/>
    <w:rsid w:val="00A6381B"/>
    <w:rsid w:val="00A76F40"/>
    <w:rsid w:val="00A77DD5"/>
    <w:rsid w:val="00A813E5"/>
    <w:rsid w:val="00A82D92"/>
    <w:rsid w:val="00A83EF7"/>
    <w:rsid w:val="00A917C7"/>
    <w:rsid w:val="00A95E40"/>
    <w:rsid w:val="00AA6C31"/>
    <w:rsid w:val="00AA7317"/>
    <w:rsid w:val="00AD674D"/>
    <w:rsid w:val="00AE1420"/>
    <w:rsid w:val="00B07845"/>
    <w:rsid w:val="00B30FFD"/>
    <w:rsid w:val="00B314AD"/>
    <w:rsid w:val="00B41CA7"/>
    <w:rsid w:val="00B75A46"/>
    <w:rsid w:val="00B864BA"/>
    <w:rsid w:val="00BB26FD"/>
    <w:rsid w:val="00BD01FA"/>
    <w:rsid w:val="00BD74F7"/>
    <w:rsid w:val="00BE02BB"/>
    <w:rsid w:val="00BE763A"/>
    <w:rsid w:val="00BF5C27"/>
    <w:rsid w:val="00C00D06"/>
    <w:rsid w:val="00C15024"/>
    <w:rsid w:val="00C168B1"/>
    <w:rsid w:val="00C30020"/>
    <w:rsid w:val="00C42C4D"/>
    <w:rsid w:val="00C825C1"/>
    <w:rsid w:val="00CA186A"/>
    <w:rsid w:val="00CD4550"/>
    <w:rsid w:val="00CE44CD"/>
    <w:rsid w:val="00D377B3"/>
    <w:rsid w:val="00D46CD5"/>
    <w:rsid w:val="00D62CAD"/>
    <w:rsid w:val="00D64ACC"/>
    <w:rsid w:val="00D818EE"/>
    <w:rsid w:val="00D85677"/>
    <w:rsid w:val="00D873DA"/>
    <w:rsid w:val="00DA1A98"/>
    <w:rsid w:val="00DA69F2"/>
    <w:rsid w:val="00DA736B"/>
    <w:rsid w:val="00DD277E"/>
    <w:rsid w:val="00DD3718"/>
    <w:rsid w:val="00DD54B8"/>
    <w:rsid w:val="00E14C93"/>
    <w:rsid w:val="00E22AEC"/>
    <w:rsid w:val="00E8561E"/>
    <w:rsid w:val="00EA4DEC"/>
    <w:rsid w:val="00EB4D50"/>
    <w:rsid w:val="00EB749D"/>
    <w:rsid w:val="00EC41F4"/>
    <w:rsid w:val="00ED38DD"/>
    <w:rsid w:val="00F00CEE"/>
    <w:rsid w:val="00F314CC"/>
    <w:rsid w:val="00F44859"/>
    <w:rsid w:val="00F50797"/>
    <w:rsid w:val="00F52BD4"/>
    <w:rsid w:val="00F617E7"/>
    <w:rsid w:val="00F95349"/>
    <w:rsid w:val="00F96F36"/>
    <w:rsid w:val="00FA020A"/>
    <w:rsid w:val="00FA4DD2"/>
    <w:rsid w:val="00FC524D"/>
    <w:rsid w:val="00FD4E2B"/>
    <w:rsid w:val="00FE6843"/>
    <w:rsid w:val="00FF5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D616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0"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Titre1">
    <w:name w:val="heading 1"/>
    <w:basedOn w:val="Titre3"/>
    <w:next w:val="Normal"/>
    <w:link w:val="Titre1Car"/>
    <w:qFormat/>
    <w:rsid w:val="00537DAC"/>
    <w:pPr>
      <w:outlineLvl w:val="0"/>
    </w:pPr>
  </w:style>
  <w:style w:type="paragraph" w:styleId="Titre2">
    <w:name w:val="heading 2"/>
    <w:basedOn w:val="Titre3"/>
    <w:next w:val="Normal"/>
    <w:link w:val="Titre2Car"/>
    <w:uiPriority w:val="1"/>
    <w:qFormat/>
    <w:rsid w:val="00537DAC"/>
    <w:pPr>
      <w:outlineLvl w:val="1"/>
    </w:pPr>
    <w:rPr>
      <w:color w:val="EED0C6" w:themeColor="accent3"/>
    </w:rPr>
  </w:style>
  <w:style w:type="paragraph" w:styleId="Titre3">
    <w:name w:val="heading 3"/>
    <w:basedOn w:val="Normal"/>
    <w:next w:val="Normal"/>
    <w:link w:val="Titre3C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Titre4">
    <w:name w:val="heading 4"/>
    <w:basedOn w:val="Normal"/>
    <w:next w:val="Normal"/>
    <w:link w:val="Titre4Car"/>
    <w:uiPriority w:val="3"/>
    <w:qFormat/>
    <w:rsid w:val="00F00CEE"/>
    <w:pPr>
      <w:keepNext/>
      <w:keepLines/>
      <w:spacing w:before="40"/>
      <w:outlineLvl w:val="3"/>
    </w:pPr>
    <w:rPr>
      <w:rFonts w:eastAsiaTheme="majorEastAsia" w:cstheme="majorBidi"/>
      <w:i/>
      <w:iCs/>
      <w:color w:val="24344E" w:themeColor="accent1"/>
      <w:sz w:val="32"/>
    </w:rPr>
  </w:style>
  <w:style w:type="paragraph" w:styleId="Titre5">
    <w:name w:val="heading 5"/>
    <w:basedOn w:val="Normal"/>
    <w:next w:val="Normal"/>
    <w:link w:val="Titre5Car"/>
    <w:uiPriority w:val="4"/>
    <w:qFormat/>
    <w:rsid w:val="000E4724"/>
    <w:pPr>
      <w:keepNext/>
      <w:keepLines/>
      <w:ind w:right="284"/>
      <w:outlineLvl w:val="4"/>
    </w:pPr>
    <w:rPr>
      <w:rFonts w:eastAsiaTheme="majorEastAsia" w:cstheme="majorBidi"/>
      <w:b/>
      <w:i/>
      <w:color w:val="24344E" w:themeColor="accent1"/>
      <w:sz w:val="6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ncredugraphisme">
    <w:name w:val="Ancre du graphisme"/>
    <w:basedOn w:val="Normal"/>
    <w:uiPriority w:val="8"/>
    <w:qFormat/>
    <w:rsid w:val="005276A8"/>
    <w:rPr>
      <w:sz w:val="10"/>
    </w:rPr>
  </w:style>
  <w:style w:type="paragraph" w:styleId="Textedebulles">
    <w:name w:val="Balloon Text"/>
    <w:basedOn w:val="Normal"/>
    <w:link w:val="TextedebullesCar"/>
    <w:uiPriority w:val="99"/>
    <w:semiHidden/>
    <w:rsid w:val="005276A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F00CEE"/>
    <w:rPr>
      <w:rFonts w:ascii="Times New Roman" w:hAnsi="Times New Roman" w:cs="Times New Roman"/>
      <w:sz w:val="18"/>
      <w:szCs w:val="18"/>
    </w:rPr>
  </w:style>
  <w:style w:type="table" w:styleId="Grilledutableau">
    <w:name w:val="Table Grid"/>
    <w:basedOn w:val="Tableau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537DAC"/>
    <w:rPr>
      <w:rFonts w:asciiTheme="majorHAnsi" w:eastAsiaTheme="majorEastAsia" w:hAnsiTheme="majorHAnsi" w:cstheme="majorBidi"/>
      <w:color w:val="24344E" w:themeColor="accent1"/>
      <w:sz w:val="36"/>
    </w:rPr>
  </w:style>
  <w:style w:type="character" w:customStyle="1" w:styleId="Titre2Car">
    <w:name w:val="Titre 2 Car"/>
    <w:basedOn w:val="Policepardfaut"/>
    <w:link w:val="Titre2"/>
    <w:uiPriority w:val="1"/>
    <w:rsid w:val="00537DAC"/>
    <w:rPr>
      <w:rFonts w:asciiTheme="majorHAnsi" w:eastAsiaTheme="majorEastAsia" w:hAnsiTheme="majorHAnsi" w:cstheme="majorBidi"/>
      <w:color w:val="EED0C6" w:themeColor="accent3"/>
      <w:sz w:val="36"/>
    </w:rPr>
  </w:style>
  <w:style w:type="character" w:customStyle="1" w:styleId="Titre3Car">
    <w:name w:val="Titre 3 Car"/>
    <w:basedOn w:val="Policepardfaut"/>
    <w:link w:val="Titre3"/>
    <w:uiPriority w:val="2"/>
    <w:rsid w:val="00F00CEE"/>
    <w:rPr>
      <w:rFonts w:asciiTheme="majorHAnsi" w:eastAsiaTheme="majorEastAsia" w:hAnsiTheme="majorHAnsi" w:cstheme="majorBidi"/>
      <w:color w:val="24344E" w:themeColor="accent1"/>
      <w:sz w:val="36"/>
    </w:rPr>
  </w:style>
  <w:style w:type="paragraph" w:customStyle="1" w:styleId="Texte">
    <w:name w:val="Texte"/>
    <w:basedOn w:val="Normal"/>
    <w:uiPriority w:val="5"/>
    <w:qFormat/>
    <w:rsid w:val="000E4724"/>
    <w:rPr>
      <w:i/>
      <w:color w:val="000000" w:themeColor="text1"/>
      <w:sz w:val="26"/>
    </w:rPr>
  </w:style>
  <w:style w:type="character" w:customStyle="1" w:styleId="Titre4Car">
    <w:name w:val="Titre 4 Car"/>
    <w:basedOn w:val="Policepardfaut"/>
    <w:link w:val="Titre4"/>
    <w:uiPriority w:val="3"/>
    <w:rsid w:val="00F00CEE"/>
    <w:rPr>
      <w:rFonts w:eastAsiaTheme="majorEastAsia" w:cstheme="majorBidi"/>
      <w:i/>
      <w:iCs/>
      <w:color w:val="24344E" w:themeColor="accent1"/>
      <w:sz w:val="32"/>
    </w:rPr>
  </w:style>
  <w:style w:type="paragraph" w:styleId="En-tte">
    <w:name w:val="header"/>
    <w:basedOn w:val="Normal"/>
    <w:link w:val="En-tteCar"/>
    <w:uiPriority w:val="99"/>
    <w:semiHidden/>
    <w:rsid w:val="0006271E"/>
    <w:pPr>
      <w:tabs>
        <w:tab w:val="center" w:pos="4680"/>
        <w:tab w:val="right" w:pos="9360"/>
      </w:tabs>
    </w:pPr>
  </w:style>
  <w:style w:type="character" w:customStyle="1" w:styleId="En-tteCar">
    <w:name w:val="En-tête Car"/>
    <w:basedOn w:val="Policepardfaut"/>
    <w:link w:val="En-tte"/>
    <w:uiPriority w:val="99"/>
    <w:semiHidden/>
    <w:rsid w:val="00F00CEE"/>
  </w:style>
  <w:style w:type="paragraph" w:styleId="Pieddepage">
    <w:name w:val="footer"/>
    <w:basedOn w:val="Normal"/>
    <w:link w:val="PieddepageC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PieddepageCar">
    <w:name w:val="Pied de page Car"/>
    <w:basedOn w:val="Policepardfaut"/>
    <w:link w:val="Pieddepage"/>
    <w:uiPriority w:val="99"/>
    <w:semiHidden/>
    <w:rsid w:val="00F00CEE"/>
    <w:rPr>
      <w:rFonts w:ascii="Rockwell" w:hAnsi="Rockwell"/>
      <w:color w:val="000000" w:themeColor="text1"/>
      <w:sz w:val="20"/>
    </w:rPr>
  </w:style>
  <w:style w:type="character" w:styleId="Numrodepage">
    <w:name w:val="page number"/>
    <w:basedOn w:val="Policepardfaut"/>
    <w:uiPriority w:val="99"/>
    <w:semiHidden/>
    <w:rsid w:val="0006271E"/>
  </w:style>
  <w:style w:type="character" w:customStyle="1" w:styleId="Titre5Car">
    <w:name w:val="Titre 5 Car"/>
    <w:basedOn w:val="Policepardfaut"/>
    <w:link w:val="Titre5"/>
    <w:uiPriority w:val="4"/>
    <w:rsid w:val="000E4724"/>
    <w:rPr>
      <w:rFonts w:eastAsiaTheme="majorEastAsia" w:cstheme="majorBidi"/>
      <w:b/>
      <w:i/>
      <w:color w:val="24344E" w:themeColor="accent1"/>
      <w:sz w:val="64"/>
    </w:rPr>
  </w:style>
  <w:style w:type="paragraph" w:styleId="Citation">
    <w:name w:val="Quote"/>
    <w:basedOn w:val="Normal"/>
    <w:next w:val="Normal"/>
    <w:link w:val="CitationCar"/>
    <w:uiPriority w:val="6"/>
    <w:qFormat/>
    <w:rsid w:val="000E4724"/>
    <w:pPr>
      <w:spacing w:before="480" w:after="480"/>
      <w:ind w:left="1134" w:right="1134"/>
      <w:jc w:val="center"/>
    </w:pPr>
    <w:rPr>
      <w:rFonts w:asciiTheme="majorHAnsi" w:hAnsiTheme="majorHAnsi"/>
      <w:i/>
      <w:iCs/>
      <w:color w:val="24344E" w:themeColor="accent1"/>
      <w:sz w:val="72"/>
    </w:rPr>
  </w:style>
  <w:style w:type="character" w:customStyle="1" w:styleId="CitationCar">
    <w:name w:val="Citation Car"/>
    <w:basedOn w:val="Policepardfaut"/>
    <w:link w:val="Citation"/>
    <w:uiPriority w:val="6"/>
    <w:rsid w:val="000E4724"/>
    <w:rPr>
      <w:rFonts w:asciiTheme="majorHAnsi" w:hAnsiTheme="majorHAnsi"/>
      <w:i/>
      <w:iCs/>
      <w:color w:val="24344E" w:themeColor="accent1"/>
      <w:sz w:val="72"/>
    </w:rPr>
  </w:style>
  <w:style w:type="character" w:styleId="Textedelespacerserv">
    <w:name w:val="Placeholder Text"/>
    <w:basedOn w:val="Policepardfaut"/>
    <w:uiPriority w:val="99"/>
    <w:semiHidden/>
    <w:rsid w:val="00F00CEE"/>
    <w:rPr>
      <w:color w:val="808080"/>
    </w:rPr>
  </w:style>
  <w:style w:type="paragraph" w:styleId="Titre">
    <w:name w:val="Title"/>
    <w:basedOn w:val="Normal"/>
    <w:next w:val="Normal"/>
    <w:link w:val="TitreC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reCar">
    <w:name w:val="Titre Car"/>
    <w:basedOn w:val="Policepardfaut"/>
    <w:link w:val="Titre"/>
    <w:uiPriority w:val="10"/>
    <w:rsid w:val="00537DAC"/>
    <w:rPr>
      <w:rFonts w:asciiTheme="majorHAnsi" w:eastAsiaTheme="majorEastAsia" w:hAnsiTheme="majorHAnsi" w:cstheme="majorBidi"/>
      <w:color w:val="24344E" w:themeColor="accent1"/>
      <w:sz w:val="80"/>
    </w:rPr>
  </w:style>
  <w:style w:type="paragraph" w:customStyle="1" w:styleId="CaractreIntroduction">
    <w:name w:val="Caractère Introduction"/>
    <w:basedOn w:val="Titre4"/>
    <w:uiPriority w:val="7"/>
    <w:qFormat/>
    <w:rsid w:val="000E4724"/>
    <w:pPr>
      <w:spacing w:line="228" w:lineRule="auto"/>
    </w:pPr>
    <w:rPr>
      <w:sz w:val="30"/>
    </w:rPr>
  </w:style>
  <w:style w:type="paragraph" w:styleId="Sous-titre">
    <w:name w:val="Subtitle"/>
    <w:basedOn w:val="Normal"/>
    <w:next w:val="Normal"/>
    <w:link w:val="Sous-titreCar"/>
    <w:uiPriority w:val="11"/>
    <w:qFormat/>
    <w:rsid w:val="00537DAC"/>
    <w:rPr>
      <w:i/>
      <w:sz w:val="42"/>
    </w:rPr>
  </w:style>
  <w:style w:type="character" w:customStyle="1" w:styleId="Sous-titreCar">
    <w:name w:val="Sous-titre Car"/>
    <w:basedOn w:val="Policepardfaut"/>
    <w:link w:val="Sous-titre"/>
    <w:uiPriority w:val="11"/>
    <w:rsid w:val="00537DAC"/>
    <w:rPr>
      <w:i/>
      <w:sz w:val="42"/>
    </w:rPr>
  </w:style>
  <w:style w:type="paragraph" w:styleId="Paragraphedeliste">
    <w:name w:val="List Paragraph"/>
    <w:basedOn w:val="Normal"/>
    <w:uiPriority w:val="34"/>
    <w:qFormat/>
    <w:rsid w:val="007E0E52"/>
    <w:pPr>
      <w:ind w:left="720"/>
      <w:contextualSpacing/>
    </w:pPr>
  </w:style>
  <w:style w:type="paragraph" w:styleId="Lgende">
    <w:name w:val="caption"/>
    <w:basedOn w:val="Normal"/>
    <w:next w:val="Normal"/>
    <w:qFormat/>
    <w:rsid w:val="00A813E5"/>
    <w:pPr>
      <w:spacing w:before="120" w:after="120"/>
      <w:jc w:val="center"/>
    </w:pPr>
    <w:rPr>
      <w:rFonts w:ascii="Arial" w:eastAsia="Times New Roman" w:hAnsi="Arial" w:cs="Arial"/>
      <w:b/>
      <w:bCs/>
      <w:color w:val="000080"/>
      <w:sz w:val="20"/>
      <w:szCs w:val="20"/>
      <w:lang w:eastAsia="fr-FR"/>
    </w:rPr>
  </w:style>
  <w:style w:type="character" w:styleId="lev">
    <w:name w:val="Strong"/>
    <w:basedOn w:val="Policepardfaut"/>
    <w:qFormat/>
    <w:rsid w:val="00A813E5"/>
    <w:rPr>
      <w:b/>
      <w:bCs/>
    </w:rPr>
  </w:style>
  <w:style w:type="character" w:styleId="Lienhypertexte">
    <w:name w:val="Hyperlink"/>
    <w:basedOn w:val="Policepardfaut"/>
    <w:uiPriority w:val="99"/>
    <w:semiHidden/>
    <w:unhideWhenUsed/>
    <w:rsid w:val="00D46C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9610">
      <w:bodyDiv w:val="1"/>
      <w:marLeft w:val="0"/>
      <w:marRight w:val="0"/>
      <w:marTop w:val="0"/>
      <w:marBottom w:val="0"/>
      <w:divBdr>
        <w:top w:val="none" w:sz="0" w:space="0" w:color="auto"/>
        <w:left w:val="none" w:sz="0" w:space="0" w:color="auto"/>
        <w:bottom w:val="none" w:sz="0" w:space="0" w:color="auto"/>
        <w:right w:val="none" w:sz="0" w:space="0" w:color="auto"/>
      </w:divBdr>
      <w:divsChild>
        <w:div w:id="1541359297">
          <w:marLeft w:val="0"/>
          <w:marRight w:val="0"/>
          <w:marTop w:val="0"/>
          <w:marBottom w:val="0"/>
          <w:divBdr>
            <w:top w:val="none" w:sz="0" w:space="0" w:color="auto"/>
            <w:left w:val="none" w:sz="0" w:space="0" w:color="auto"/>
            <w:bottom w:val="none" w:sz="0" w:space="0" w:color="auto"/>
            <w:right w:val="none" w:sz="0" w:space="0" w:color="auto"/>
          </w:divBdr>
          <w:divsChild>
            <w:div w:id="3985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05843">
      <w:bodyDiv w:val="1"/>
      <w:marLeft w:val="0"/>
      <w:marRight w:val="0"/>
      <w:marTop w:val="0"/>
      <w:marBottom w:val="0"/>
      <w:divBdr>
        <w:top w:val="none" w:sz="0" w:space="0" w:color="auto"/>
        <w:left w:val="none" w:sz="0" w:space="0" w:color="auto"/>
        <w:bottom w:val="none" w:sz="0" w:space="0" w:color="auto"/>
        <w:right w:val="none" w:sz="0" w:space="0" w:color="auto"/>
      </w:divBdr>
    </w:div>
    <w:div w:id="1020282867">
      <w:bodyDiv w:val="1"/>
      <w:marLeft w:val="0"/>
      <w:marRight w:val="0"/>
      <w:marTop w:val="0"/>
      <w:marBottom w:val="0"/>
      <w:divBdr>
        <w:top w:val="none" w:sz="0" w:space="0" w:color="auto"/>
        <w:left w:val="none" w:sz="0" w:space="0" w:color="auto"/>
        <w:bottom w:val="none" w:sz="0" w:space="0" w:color="auto"/>
        <w:right w:val="none" w:sz="0" w:space="0" w:color="auto"/>
      </w:divBdr>
      <w:divsChild>
        <w:div w:id="1484351033">
          <w:marLeft w:val="0"/>
          <w:marRight w:val="0"/>
          <w:marTop w:val="0"/>
          <w:marBottom w:val="0"/>
          <w:divBdr>
            <w:top w:val="none" w:sz="0" w:space="0" w:color="auto"/>
            <w:left w:val="none" w:sz="0" w:space="0" w:color="auto"/>
            <w:bottom w:val="none" w:sz="0" w:space="0" w:color="auto"/>
            <w:right w:val="none" w:sz="0" w:space="0" w:color="auto"/>
          </w:divBdr>
          <w:divsChild>
            <w:div w:id="18334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2705">
      <w:bodyDiv w:val="1"/>
      <w:marLeft w:val="0"/>
      <w:marRight w:val="0"/>
      <w:marTop w:val="0"/>
      <w:marBottom w:val="0"/>
      <w:divBdr>
        <w:top w:val="none" w:sz="0" w:space="0" w:color="auto"/>
        <w:left w:val="none" w:sz="0" w:space="0" w:color="auto"/>
        <w:bottom w:val="none" w:sz="0" w:space="0" w:color="auto"/>
        <w:right w:val="none" w:sz="0" w:space="0" w:color="auto"/>
      </w:divBdr>
      <w:divsChild>
        <w:div w:id="579219673">
          <w:marLeft w:val="0"/>
          <w:marRight w:val="0"/>
          <w:marTop w:val="0"/>
          <w:marBottom w:val="0"/>
          <w:divBdr>
            <w:top w:val="none" w:sz="0" w:space="0" w:color="auto"/>
            <w:left w:val="none" w:sz="0" w:space="0" w:color="auto"/>
            <w:bottom w:val="none" w:sz="0" w:space="0" w:color="auto"/>
            <w:right w:val="none" w:sz="0" w:space="0" w:color="auto"/>
          </w:divBdr>
          <w:divsChild>
            <w:div w:id="21126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customXml" Target="ink/ink3.xml"/><Relationship Id="rId39" Type="http://schemas.openxmlformats.org/officeDocument/2006/relationships/customXml" Target="ink/ink9.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customXml" Target="ink/ink13.xml"/><Relationship Id="rId50" Type="http://schemas.openxmlformats.org/officeDocument/2006/relationships/image" Target="media/image25.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customXml" Target="ink/ink10.xm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ustomXml" Target="ink/ink2.xml"/><Relationship Id="rId32" Type="http://schemas.openxmlformats.org/officeDocument/2006/relationships/customXml" Target="ink/ink6.xml"/><Relationship Id="rId37" Type="http://schemas.openxmlformats.org/officeDocument/2006/relationships/customXml" Target="ink/ink8.xml"/><Relationship Id="rId40" Type="http://schemas.openxmlformats.org/officeDocument/2006/relationships/image" Target="media/image20.png"/><Relationship Id="rId45" Type="http://schemas.openxmlformats.org/officeDocument/2006/relationships/customXml" Target="ink/ink12.xml"/><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customXml" Target="ink/ink4.xml"/><Relationship Id="rId36" Type="http://schemas.openxmlformats.org/officeDocument/2006/relationships/image" Target="media/image18.png"/><Relationship Id="rId49" Type="http://schemas.openxmlformats.org/officeDocument/2006/relationships/customXml" Target="ink/ink14.xm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customXml" Target="ink/ink1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uwamp.com/fr/?page=download" TargetMode="External"/><Relationship Id="rId22" Type="http://schemas.openxmlformats.org/officeDocument/2006/relationships/customXml" Target="ink/ink1.xml"/><Relationship Id="rId27" Type="http://schemas.openxmlformats.org/officeDocument/2006/relationships/image" Target="media/image13.png"/><Relationship Id="rId30" Type="http://schemas.openxmlformats.org/officeDocument/2006/relationships/customXml" Target="ink/ink5.xml"/><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4.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ppData\Local\Packages\Microsoft.Office.Desktop_8wekyb3d8bbwe\LocalCache\Roaming\Microsoft\Templates\Rapport%20d&#8217;&#233;tudiant%20classiqu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2:29.997"/>
    </inkml:context>
    <inkml:brush xml:id="br0">
      <inkml:brushProperty name="width" value="0.05" units="cm"/>
      <inkml:brushProperty name="height" value="0.05" units="cm"/>
      <inkml:brushProperty name="color" value="#E71224"/>
    </inkml:brush>
  </inkml:definitions>
  <inkml:trace contextRef="#ctx0" brushRef="#br0">0 1 24575</inkml:trace>
  <inkml:trace contextRef="#ctx0" brushRef="#br0" timeOffset="346.03">150 1 24575,'4'0'0,"4"0"0</inkml:trace>
  <inkml:trace contextRef="#ctx0" brushRef="#br0" timeOffset="707.2">445 1 24575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2:09.267"/>
    </inkml:context>
    <inkml:brush xml:id="br0">
      <inkml:brushProperty name="width" value="0.05" units="cm"/>
      <inkml:brushProperty name="height" value="0.05" units="cm"/>
      <inkml:brushProperty name="color" value="#E71224"/>
    </inkml:brush>
  </inkml:definitions>
  <inkml:trace contextRef="#ctx0" brushRef="#br0">0 310 24575,'575'0'-1365,"-556"0"-5461</inkml:trace>
  <inkml:trace contextRef="#ctx0" brushRef="#br0" timeOffset="1002.85">508 13 24575,'0'-1'0,"0"0"0,1 1 0,-1-1 0,0 0 0,0 1 0,1-1 0,-1 1 0,0-1 0,1 1 0,-1-1 0,0 0 0,1 1 0,-1 0 0,1-1 0,-1 1 0,1-1 0,-1 1 0,1-1 0,-1 1 0,1 0 0,-1 0 0,1-1 0,0 1 0,-1 0 0,1 0 0,-1-1 0,1 1 0,0 0 0,-1 0 0,1 0 0,0 0 0,0 0 0,25 0 0,-25 1 0,35 4 0,-1 3 0,1 1 0,-1 1 0,54 25 0,40 12 0,-125-46 0,0 1 0,0-1 0,0 0 0,-1 1 0,1 0 0,-1-1 0,1 2 0,-1-1 0,0 0 0,0 1 0,0-1 0,0 1 0,0 0 0,-1 0 0,1 0 0,-1 0 0,4 7 0,-4-6 0,-1 1 0,1 0 0,-1 0 0,0 0 0,-1 0 0,1 0 0,-1 0 0,0 0 0,0 0 0,0 0 0,-1 0 0,0-1 0,-2 10 0,1-7 0,0-1 0,0 0 0,0 0 0,-1 0 0,0 0 0,0-1 0,-1 1 0,0-1 0,1 1 0,-2-1 0,1-1 0,-1 1 0,-6 5 0,-2 0 0,-2-1 0,1-1 0,-26 11 0,27-13 0,-1 0 0,1 1 0,1 1 0,-1 0 0,1 0 0,-13 12 0,21-15-227,0 0-1,0 0 1,0 0-1,1 1 1,-4 7-1,-2 6-6598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2:07.284"/>
    </inkml:context>
    <inkml:brush xml:id="br0">
      <inkml:brushProperty name="width" value="0.05" units="cm"/>
      <inkml:brushProperty name="height" value="0.05" units="cm"/>
      <inkml:brushProperty name="color" value="#E71224"/>
    </inkml:brush>
  </inkml:definitions>
  <inkml:trace contextRef="#ctx0" brushRef="#br0">197 326 24575,'-31'-1'0,"17"0"0,0 0 0,0 2 0,1 0 0,-18 3 0,27-3 0,1-1 0,-1 2 0,1-1 0,0 0 0,-1 1 0,1-1 0,0 1 0,0 0 0,0 0 0,0 0 0,1 0 0,-1 1 0,0-1 0,1 1 0,0 0 0,-1 0 0,1 0 0,0 0 0,1 0 0,-1 0 0,-1 4 0,-1 5 0,0 0 0,1 1 0,0-1 0,1 1 0,-1 25 0,7 69 0,-1-33 0,-3-69 0,0 0 0,0 0 0,0 0 0,1-1 0,-1 1 0,1 0 0,0 0 0,1-1 0,-1 1 0,1-1 0,3 7 0,-2-8 0,-1-1 0,0 0 0,1 1 0,-1-1 0,1 0 0,0-1 0,0 1 0,0 0 0,0-1 0,0 0 0,0 1 0,0-1 0,0-1 0,0 1 0,1 0 0,-1-1 0,6 1 0,10 1 0,0-1 0,0-1 0,0 0 0,0-1 0,0-1 0,0-1 0,0-1 0,-1-1 0,25-9 0,-36 12 0,1-1 0,-1-1 0,0 0 0,0 0 0,-1 0 0,1-1 0,-1 1 0,0-2 0,0 1 0,0-1 0,-1 0 0,0 0 0,0 0 0,0-1 0,-1 1 0,0-1 0,-1-1 0,1 1 0,-1 0 0,-1-1 0,1 1 0,-1-1 0,-1 0 0,2-11 0,-2 8 0,0 0 0,-1 0 0,0 0 0,-1 0 0,0 1 0,-1-1 0,-2-11 0,2 18 0,0-1 0,-1 0 0,1 0 0,-1 1 0,0-1 0,0 1 0,0 0 0,0 0 0,-1 0 0,0 0 0,1 1 0,-1-1 0,-1 1 0,1 0 0,0 1 0,-8-5 0,-6 0 0,0 0 0,-1 1 0,0 1 0,0 1 0,0 0 0,-1 2 0,1 0 0,-1 1 0,1 1 0,-1 1 0,-23 3 0,41-3 0,0-1 0,0 1 0,0-1 0,0 1 0,0 0 0,0-1 0,0 1 0,0 0 0,0 0 0,0 1 0,1-1 0,-1 0 0,0 1 0,1-1 0,-1 1 0,1-1 0,0 1 0,-1-1 0,1 1 0,0 0 0,0 0 0,0 0 0,0 0 0,1 0 0,-1 0 0,0 0 0,1 0 0,-1 0 0,1 0 0,0 0 0,0 0 0,0 0 0,0 0 0,0 0 0,0 0 0,0 0 0,1 0 0,-1 0 0,1 0 0,-1 0 0,1 0 0,0 0 0,0 0 0,0 0 0,0 0 0,0 0 0,0-1 0,1 1 0,-1 0 0,1-1 0,-1 1 0,1-1 0,-1 0 0,1 1 0,0-1 0,3 2 0,2 0 0,0 0 0,1 0 0,-1 0 0,1-1 0,-1 0 0,1-1 0,0 0 0,10 1 0,69-4 0,-43-1 0,-41 3 0,0 0 0,0 0 0,0 0 0,0-1 0,0 1 0,0-1 0,0 0 0,0 0 0,0 0 0,0 0 0,0-1 0,-1 1 0,1-1 0,0 1 0,-1-1 0,4-3 0,-2 0 0,0 0 0,0-1 0,-1 1 0,1-1 0,-1 0 0,3-9 0,42-87 0,22-53 0,-67 147 0,-1 0 0,0-1 0,0 1 0,0 0 0,-1-1 0,0 1 0,-1-16 0,0 21 0,0 0 0,-1 1 0,1-1 0,-1 1 0,0-1 0,0 1 0,0-1 0,0 1 0,0-1 0,0 1 0,0 0 0,-1-1 0,0 1 0,1 0 0,-1 0 0,0 0 0,0 0 0,0 1 0,0-1 0,0 1 0,0-1 0,0 1 0,-1-1 0,1 1 0,-1 0 0,1 0 0,-5-1 0,-4-1 0,0 1 0,-1 0 0,1 0 0,0 1 0,0 1 0,-1 0 0,1 0 0,0 1 0,-1 1 0,-17 4 0,27-4 0,0-1 0,0 1 0,0-1 0,0 1 0,0 0 0,0 0 0,0 0 0,1 0 0,-1 0 0,1 0 0,-1 1 0,1-1 0,0 0 0,0 1 0,0-1 0,0 1 0,0-1 0,1 1 0,-1 0 0,1-1 0,0 1 0,0 3 0,-1 8 0,1 1 0,2 23 0,-1-32 0,3 17 0,1-1 0,1 0 0,1 1 0,0-2 0,22 41 0,-14-31 0,16 50 0,31 86 0,-30-87 0,-24-57 0,-4-10 0,1 0 0,1 0 0,0-1 0,11 17 0,-15-25 0,1-1 0,0 1 0,0-1 0,0 0 0,0 0 0,1 0 0,-1-1 0,1 1 0,0-1 0,0 0 0,-1 0 0,2 0 0,-1-1 0,0 1 0,0-1 0,0 0 0,1 0 0,5 0 0,1 1-85,0-1 0,-1 0-1,1-1 1,0 0 0,0-1-1,-1 0 1,1-1 0,-1 0-1,1-1 1,-1 0 0,0-1-1,0 1 1,0-2 0,0 0-1,9-6 1,-3 0-6741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2:02.893"/>
    </inkml:context>
    <inkml:brush xml:id="br0">
      <inkml:brushProperty name="width" value="0.05" units="cm"/>
      <inkml:brushProperty name="height" value="0.05" units="cm"/>
      <inkml:brushProperty name="color" value="#E71224"/>
    </inkml:brush>
  </inkml:definitions>
  <inkml:trace contextRef="#ctx0" brushRef="#br0">240 359 24575,'-7'-8'0,"5"5"0,-1 0 0,0 1 0,0-1 0,1 0 0,-2 1 0,1 0 0,0 0 0,0 0 0,-1 0 0,1 0 0,-1 0 0,0 1 0,1 0 0,-9-2 0,-1 0 0,-1 1 0,0 1 0,0 0 0,0 0 0,0 2 0,1-1 0,-1 2 0,-21 4 0,32-4 0,1 0 0,0-1 0,0 1 0,0 0 0,-1 0 0,2 0 0,-1 1 0,0-1 0,0 0 0,1 1 0,-1-1 0,1 1 0,0-1 0,0 1 0,0 0 0,0 0 0,0-1 0,1 1 0,-1 0 0,1 0 0,-1 0 0,1 0 0,0 0 0,1 4 0,-1 4 0,1-1 0,0 1 0,1-1 0,0 1 0,5 14 0,-5-21 0,0-1 0,1 1 0,-1-1 0,1 1 0,0-1 0,0 0 0,0 0 0,0-1 0,1 1 0,-1-1 0,1 1 0,0-1 0,-1 0 0,1 0 0,0-1 0,0 1 0,0-1 0,0 0 0,0 0 0,1 0 0,-1 0 0,0-1 0,0 0 0,6 0 0,-7 1 0,1-1 0,0 0 0,0 0 0,-1 0 0,1-1 0,0 1 0,0-1 0,-1 0 0,1 0 0,-1 0 0,1 0 0,-1-1 0,1 1 0,-1-1 0,0 0 0,1 0 0,-1 0 0,0-1 0,0 1 0,-1-1 0,1 1 0,-1-1 0,1 0 0,-1 0 0,0 0 0,0 0 0,2-5 0,0-9 0,-2 0 0,0 0 0,-1 0 0,-1-1 0,0 1 0,-4-21 0,0-22 0,4-204 0,-1 352 0,3 101 0,1-170 0,1 0 0,0 0 0,2-1 0,0 0 0,2 0 0,-1 0 0,2-1 0,1 0 0,22 31 0,-30-46 0,7 9 0,0 0 0,20 18 0,-26-27 0,-1 0 0,1 0 0,0 0 0,0 0 0,-1 0 0,1-1 0,0 1 0,1-1 0,-1 0 0,0 0 0,0 0 0,0 0 0,1-1 0,-1 1 0,0-1 0,1 0 0,-1 0 0,5 0 0,-6-1 0,0 0 0,-1 1 0,1-1 0,0 0 0,-1 0 0,1 0 0,-1 0 0,1-1 0,-1 1 0,1 0 0,-1 0 0,0-1 0,0 1 0,0-1 0,0 0 0,0 1 0,0-1 0,0 0 0,0 1 0,-1-1 0,1 0 0,-1 0 0,1 0 0,0-3 0,3-51 0,-4 48 0,-2-62 0,1 45 0,2-46 0,-1 72 0,0-1 0,0 0 0,0 0 0,0 0 0,0 0 0,1 0 0,-1 0 0,0 0 0,0 1 0,0-1 0,0 0 0,0 0 0,1 0 0,-1 0 0,0 0 0,0 0 0,0 0 0,0 0 0,1 0 0,-1 0 0,0 0 0,0 0 0,0 0 0,1 0 0,-1 0 0,0 0 0,0 0 0,0 0 0,0 0 0,1 0 0,-1 0 0,0 0 0,0 0 0,0-1 0,0 1 0,0 0 0,1 0 0,-1 0 0,0 0 0,0 0 0,0 0 0,0 0 0,0-1 0,0 1 0,0 0 0,0 0 0,1 0 0,-1 0 0,0 0 0,0-1 0,0 1 0,0 0 0,0 0 0,0 0 0,0 0 0,0-1 0,8 18 0,-7-15 0,64 158 0,-63-155 0,1-1 0,0 1 0,0-1 0,0 0 0,0 0 0,0 0 0,1-1 0,0 1 0,0-1 0,0 0 0,0 0 0,0 0 0,0-1 0,1 1 0,0-1 0,-1 0 0,7 2 0,-8-3 0,0 0 0,1-1 0,-1 1 0,0 0 0,0-1 0,0 0 0,1 0 0,-1 0 0,0 0 0,0-1 0,1 1 0,-1-1 0,0 0 0,0 1 0,0-2 0,0 1 0,0 0 0,0 0 0,0-1 0,-1 0 0,1 0 0,0 1 0,-1-2 0,1 1 0,-1 0 0,0 0 0,0-1 0,3-2 0,2-8 0,-1 1 0,0-1 0,7-22 0,-9 23 0,0 1 0,1-1 0,0 1 0,1 0 0,11-15 0,-15 23 0,0 0 0,1 0 0,0 1 0,0 0 0,-1-1 0,2 1 0,-1 0 0,0 0 0,0 1 0,0-1 0,1 1 0,-1-1 0,1 1 0,-1 0 0,1 0 0,0 1 0,-1-1 0,1 1 0,0 0 0,0 0 0,-1 0 0,8 1 0,-3 0 0,1 1 0,-1 0 0,1 1 0,-1-1 0,0 2 0,0-1 0,-1 1 0,1 0 0,-1 1 0,0-1 0,0 2 0,11 9 0,-14-11 0,0 0 0,0 1 0,0 0 0,0 0 0,0 0 0,-1 0 0,0 1 0,0 0 0,-1-1 0,0 1 0,0 0 0,0 0 0,0 0 0,-1 0 0,0 0 0,-1 1 0,1-1 0,-1 7 0,-1-11 0,1 1 0,-1-1 0,0 1 0,0-1 0,0 0 0,0 1 0,0-1 0,-1 0 0,1 0 0,0 0 0,-1 0 0,0 0 0,1 0 0,-1 0 0,0 0 0,0-1 0,0 1 0,0-1 0,-1 0 0,1 1 0,0-1 0,0 0 0,-1 0 0,1-1 0,-1 1 0,1 0 0,-1-1 0,1 1 0,-1-1 0,-2 0 0,2 1 0,0-1 0,0 0 0,1 0 0,-1 0 0,0 0 0,1 0 0,-1 0 0,0-1 0,0 1 0,1-1 0,-1 0 0,0 0 0,1 0 0,-1 0 0,1 0 0,0 0 0,-1-1 0,1 0 0,0 1 0,0-1 0,0 0 0,0 0 0,0 0 0,0 0 0,0 0 0,1 0 0,-3-5 0,2 1 0,0 0 0,0 0 0,1-1 0,0 1 0,1 0 0,-1-1 0,1 1 0,0 0 0,1-1 0,-1 1 0,1-1 0,1 1 0,-1 0 0,4-9 0,-3 11 0,-1 0 0,1 1 0,0-1 0,0 0 0,1 1 0,-1 0 0,1-1 0,0 1 0,0 0 0,0 0 0,0 1 0,0-1 0,0 1 0,1-1 0,0 1 0,-1 0 0,1 1 0,0-1 0,0 1 0,0-1 0,0 1 0,0 0 0,4 0 0,39-2 0,0 2 0,70 7 0,-111-5 0,1 0 0,-1 1 0,0-1 0,0 1 0,0 1 0,0-1 0,-1 1 0,1 0 0,0 0 0,-1 1 0,0 0 0,0 0 0,0 0 0,-1 0 0,1 1 0,-1 0 0,0-1 0,0 2 0,-1-1 0,1 0 0,3 10 0,-1-3 0,0 0 0,-2 1 0,1 0 0,-2 0 0,0 0 0,0 0 0,-1 1 0,-1-1 0,0 18 0,-1-30 0,0 0 0,1 0 0,-1 0 0,0 0 0,0 0 0,0 0 0,-1-1 0,1 1 0,0 0 0,0 0 0,0 0 0,-1 0 0,1 0 0,0-1 0,-1 1 0,1 0 0,0 0 0,-1 0 0,0-1 0,1 1 0,-1 0 0,1-1 0,-1 1 0,0 0 0,1-1 0,-1 1 0,0-1 0,0 1 0,1-1 0,-1 1 0,0-1 0,-1 1 0,1-2 0,0 1 0,0 0 0,0-1 0,0 1 0,0 0 0,0-1 0,0 0 0,0 1 0,0-1 0,0 1 0,0-1 0,0 0 0,0 0 0,1 0 0,-1 1 0,0-1 0,1 0 0,-1 0 0,0 0 0,1 0 0,0 0 0,-1 0 0,1 0 0,-1 0 0,1 0 0,0-2 0,-4-12 0,1 1 0,0-1 0,1 0 0,1-29 0,6-61 0,-4 102 0,-1 1 0,0 0 0,1-1 0,-1 1 0,1 0 0,0-1 0,0 1 0,0 0 0,0 0 0,0 0 0,0 0 0,0 0 0,1 0 0,-1 0 0,1 0 0,0 0 0,-1 1 0,1-1 0,2-1 0,0 1 0,0-1 0,0 2 0,0-1 0,1 0 0,-1 1 0,0 0 0,1 0 0,-1 0 0,9-1 0,-1 2 0,0 0 0,0 1 0,0 0 0,-1 1 0,1 0 0,0 1 0,14 5 0,-7 1-105,1 1 0,-2 1 0,1 1 0,-2 0 0,1 1 0,-2 1 0,0 1 0,0 0 0,-2 1 0,0 1 0,-1 0 0,21 35 0,-22-30-6721</inkml:trace>
  <inkml:trace contextRef="#ctx0" brushRef="#br0" timeOffset="456">579 20 24575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1:56.774"/>
    </inkml:context>
    <inkml:brush xml:id="br0">
      <inkml:brushProperty name="width" value="0.05" units="cm"/>
      <inkml:brushProperty name="height" value="0.05" units="cm"/>
      <inkml:brushProperty name="color" value="#E71224"/>
    </inkml:brush>
  </inkml:definitions>
  <inkml:trace contextRef="#ctx0" brushRef="#br0">131 409 24575,'-1'0'0,"1"0"0,-1 0 0,1 0 0,-1 1 0,1-1 0,-1 0 0,0 1 0,1-1 0,-1 0 0,1 1 0,-1-1 0,1 1 0,0-1 0,-1 0 0,1 1 0,-1-1 0,1 1 0,0 0 0,-1-1 0,1 1 0,0-1 0,0 1 0,-1 0 0,1-1 0,0 2 0,-5 20 0,3-13 0,-22 74 0,11-42 0,2 1 0,-6 45 0,15-65 0,2-16 0,0 1 0,-1-1 0,0 1 0,0-1 0,-1 0 0,1 0 0,-5 9 0,6-15 0,0 0 0,0 1 0,0-1 0,0 0 0,0 0 0,0 1 0,-1-1 0,1 0 0,0 0 0,0 1 0,0-1 0,-1 0 0,1 0 0,0 0 0,0 1 0,0-1 0,-1 0 0,1 0 0,0 0 0,-1 0 0,1 1 0,0-1 0,0 0 0,-1 0 0,1 0 0,0 0 0,-1 0 0,1 0 0,0 0 0,0 0 0,-1 0 0,1 0 0,0 0 0,-1 0 0,1 0 0,0 0 0,-1 0 0,1 0 0,0-1 0,0 1 0,-1 0 0,1 0 0,0 0 0,0 0 0,-1 0 0,1-1 0,0 1 0,0 0 0,-1 0 0,1-1 0,0 1 0,0 0 0,0 0 0,0-1 0,-1 1 0,1 0 0,0 0 0,0-1 0,0 1 0,0 0 0,0-1 0,0 1 0,0 0 0,0 0 0,0-1 0,-8-22 0,2-20 0,2-1 0,1 0 0,7-78 0,-2 107 0,0-1 0,2 1 0,0 0 0,0 0 0,2 0 0,0 1 0,0-1 0,1 1 0,14-19 0,-14 18 0,0 0 0,-1-1 0,-1 0 0,4-17 0,10-29 0,-7 29 0,-7 18 0,1-1 0,0 1 0,10-16 0,-13 27 0,0-1 0,0 1 0,1-1 0,-1 1 0,1 0 0,0 0 0,1 1 0,-1-1 0,0 1 0,1 0 0,0 0 0,0 1 0,6-3 0,8-1 0,0 2 0,0 0 0,0 1 0,0 1 0,0 0 0,1 2 0,-1 0 0,29 5 0,-44-4 0,0-1 0,0 1 0,0 0 0,0 0 0,-1 1 0,1-1 0,0 1 0,-1 0 0,1 0 0,-1 0 0,1 0 0,-1 1 0,0-1 0,0 1 0,0 0 0,0 0 0,-1 0 0,1 0 0,-1 0 0,1 1 0,-1-1 0,-1 1 0,1 0 0,0-1 0,-1 1 0,0 0 0,1 0 0,-2 0 0,2 4 0,1 14 0,-1 0 0,-1 0 0,0 0 0,-4 28 0,1-9 0,1 33 0,14 115 0,25 60-1365,-32-212-5461</inkml:trace>
  <inkml:trace contextRef="#ctx0" brushRef="#br0" timeOffset="1013.54">132 388 24575,'-4'0'0,"3"0"0,12-4 0,8-1 0,4 1 0,2 0 0,0 1 0,0 2 0,-1 0 0,2-3 0,1-1 0,-1 1 0,-1 0 0,-1 2 0,-1 1 0,-2 0 0,-3 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1:44.019"/>
    </inkml:context>
    <inkml:brush xml:id="br0">
      <inkml:brushProperty name="width" value="0.05" units="cm"/>
      <inkml:brushProperty name="height" value="0.05" units="cm"/>
      <inkml:brushProperty name="color" value="#E71224"/>
    </inkml:brush>
  </inkml:definitions>
  <inkml:trace contextRef="#ctx0" brushRef="#br0">0 310 24575,'445'0'-1365,"-427"0"-5461</inkml:trace>
  <inkml:trace contextRef="#ctx0" brushRef="#br0" timeOffset="1345.1">422 77 24575,'11'1'0,"0"0"0,-1 1 0,1 1 0,-1 0 0,0 0 0,17 9 0,12 3 0,2 1 0,-1 2 0,72 44 0,-66-35 0,-38-23 0,31 22 0,-37-25 0,0 1 0,0-1 0,0 1 0,0 0 0,-1 0 0,1 0 0,-1 0 0,1 0 0,-1 0 0,0 0 0,1 0 0,-1 1 0,-1-1 0,1 0 0,1 4 0,-2-5 0,0 0 0,-1 0 0,1 0 0,0 1 0,-1-1 0,1 0 0,0 0 0,-1 0 0,0 0 0,1 0 0,-1 0 0,1 0 0,-1 0 0,0 0 0,0 0 0,1-1 0,-1 1 0,0 0 0,0 0 0,0-1 0,0 1 0,0-1 0,0 1 0,0-1 0,0 1 0,0-1 0,-2 1 0,-35 10 0,34-10 0,-230 40 0,198-30-1365,24-4-5461</inkml:trace>
  <inkml:trace contextRef="#ctx0" brushRef="#br0" timeOffset="1722.43">508 416 24575</inkml:trace>
  <inkml:trace contextRef="#ctx0" brushRef="#br0" timeOffset="3666.65">1226 119 24575,'3'47'0,"2"0"0,2 1 0,2-2 0,27 85 0,-33-120 0,1 0 0,0-1 0,1 1 0,0-1 0,0 0 0,13 17 0,-15-23 0,1-1 0,0 1 0,-1-1 0,1 1 0,1-1 0,-1 0 0,0-1 0,1 1 0,-1-1 0,1 0 0,0 0 0,0 0 0,0 0 0,0-1 0,0 0 0,0 0 0,6 0 0,33 0 0,60-5 0,-15-1 0,29-6 0,-16 1 0,-49 5-1365,-33 0-5461</inkml:trace>
  <inkml:trace contextRef="#ctx0" brushRef="#br0" timeOffset="4434.01">1162 119 24575,'7'0'0,"10"-4"0,9-4 0,7-2 0,5 2 0,8-5 0,-5-5 0,-6 2 0,-4 2 0,-5 5 0,1 3 0,-1 3 0,-1-1 0,-5-1-8191</inkml:trace>
  <inkml:trace contextRef="#ctx0" brushRef="#br0" timeOffset="5387.97">1289 267 24575,'7'0'0,"10"0"0,9 0 0,3 0 0,1 0 0,-1 0 0,-2 0 0,-2 0 0,-5 0-8191</inkml:trace>
  <inkml:trace contextRef="#ctx0" brushRef="#br0" timeOffset="5999.15">2032 331 24575,'4'3'0,"4"9"0,5 9 0,3 9 0,7 2 0,10 7 0,6 4 0,1 2 0,0 0 0,5-7 0,-3-11 0,0-5 0,-4-4 0,-5-1 0,-5-3 0,-7-4-8191</inkml:trace>
  <inkml:trace contextRef="#ctx0" brushRef="#br0" timeOffset="7121.19">2475 373 24575,'-32'-1'0,"17"0"0,-1 0 0,0 2 0,0-1 0,1 2 0,-1 0 0,1 1 0,-1 1 0,1 0 0,-26 11 0,-13 13 0,-13 8 0,-86 33 0,115-50-1365,24-7-5461</inkml:trace>
  <inkml:trace contextRef="#ctx0" brushRef="#br0" timeOffset="7731.93">2813 416 24575</inkml:trace>
  <inkml:trace contextRef="#ctx0" brushRef="#br0" timeOffset="8092.76">2877 543 24575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0:40.955"/>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0:42.017"/>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0:21.883"/>
    </inkml:context>
    <inkml:brush xml:id="br0">
      <inkml:brushProperty name="width" value="0.05" units="cm"/>
      <inkml:brushProperty name="height" value="0.05" units="cm"/>
      <inkml:brushProperty name="color" value="#E71224"/>
    </inkml:brush>
  </inkml:definitions>
  <inkml:trace contextRef="#ctx0" brushRef="#br0">27 361 24575,'-1'-1'0,"0"1"0,0-1 0,0 1 0,0-1 0,0 1 0,0-1 0,0 0 0,0 1 0,0-1 0,1 0 0,-1 0 0,0 0 0,0 0 0,1 0 0,-1 1 0,0-1 0,1 0 0,-1 0 0,1-1 0,0 1 0,-1 0 0,1 0 0,0 0 0,-1 0 0,1 0 0,0 0 0,0-2 0,-3-32 0,3 33 0,0 0 0,0 0 0,1 0 0,-1 1 0,0-1 0,1 0 0,-1 0 0,1 0 0,0 0 0,-1 0 0,1 1 0,0-1 0,0 0 0,0 1 0,0-1 0,1 0 0,-1 1 0,0 0 0,1-1 0,-1 1 0,3-2 0,0 1 0,-1 1 0,0-1 0,0 1 0,1 0 0,-1 0 0,1 0 0,-1 1 0,1-1 0,-1 1 0,1 0 0,4 0 0,3 1 0,1 1 0,-1 0 0,0 0 0,0 1 0,1 0 0,13 8 0,-18-8 0,-1 1 0,0 0 0,0 0 0,0 0 0,-1 1 0,1 0 0,-1 0 0,0 1 0,0-1 0,-1 1 0,0 0 0,0 0 0,0 0 0,-1 1 0,0 0 0,0-1 0,-1 1 0,0 0 0,0 0 0,2 10 0,-1 14 0,0 0 0,-2 0 0,-3 49 0,-1-18 0,3-55 0,0-1 0,0 1 0,-1 0 0,0-1 0,0 1 0,-1-1 0,0 0 0,0 1 0,0-1 0,-5 8 0,4-10 0,1 0 0,-1-1 0,-1 1 0,1-1 0,0 1 0,-1-1 0,0 0 0,1-1 0,-1 1 0,0-1 0,0 1 0,-1-1 0,1 0 0,0-1 0,-6 2 0,-34 15 0,-18 4 0,57-21 0,0 0 0,0 0 0,0 0 0,0-1 0,0 1 0,0-1 0,0-1 0,-1 1 0,1-1 0,-5-1 0,10 2 0,-1 0 0,1 0 0,-1 0 0,1 0 0,0 0 0,-1 0 0,1 0 0,-1 0 0,1 0 0,0 0 0,-1 0 0,1-1 0,0 1 0,-1 0 0,1 0 0,0 0 0,-1-1 0,1 1 0,0 0 0,-1 0 0,1-1 0,0 1 0,0 0 0,-1 0 0,1-1 0,0 1 0,0 0 0,0-1 0,-1 1 0,1-1 0,0 1 0,11-6 0,19 0 0,0 6 0,-1 1 0,1 1 0,29 6 0,-32-4 0,1 0 0,-1-2 0,48-2 0,-66-2-170,-1 0-1,1 0 0,-1 0 1,1-1-1,-1 0 0,0-1 1,10-6-1,-6 3-6655</inkml:trace>
  <inkml:trace contextRef="#ctx0" brushRef="#br0" timeOffset="1405.14">916 743 24575,'-7'0'0,"-6"0"0,-2 3 0,3 9 0,0 6 0,-2 3 0,1 6 0,3 1 0,0-4 0,2-5-8191</inkml:trace>
  <inkml:trace contextRef="#ctx0" brushRef="#br0" timeOffset="3560.75">1106 2 24575,'63'-1'0,"73"2"0,-133-1 0,0 1 0,-1-1 0,1 1 0,0-1 0,-1 1 0,1 0 0,0 0 0,-1 0 0,1 0 0,-1 1 0,0-1 0,1 1 0,-1-1 0,0 1 0,0 0 0,0 0 0,0 0 0,0 0 0,-1 0 0,1 0 0,0 1 0,-1-1 0,0 0 0,0 1 0,1-1 0,-1 1 0,-1 0 0,1-1 0,0 1 0,-1 0 0,1 4 0,1 8 0,-2 1 0,0-1 0,0 1 0,-5 22 0,4-29 0,0-5 0,1 0 0,-1 0 0,-1 0 0,1-1 0,0 1 0,-1 0 0,0-1 0,0 1 0,0-1 0,0 0 0,0 0 0,-1 0 0,-4 4 0,-3 5 0,9-11 0,1 0 0,-1 0 0,0 0 0,0 0 0,1 0 0,-1 0 0,0 0 0,1 0 0,-1 0 0,1 0 0,0 0 0,-1 0 0,1 1 0,0-1 0,0 0 0,0 0 0,-1 0 0,1 1 0,0-1 0,1 0 0,-1 0 0,0 0 0,0 1 0,0-1 0,1 0 0,-1 0 0,1 0 0,-1 0 0,1 0 0,-1 0 0,1 0 0,0 0 0,-1 0 0,1 0 0,0 0 0,0 0 0,0 0 0,0 0 0,0-1 0,0 1 0,0 0 0,1 0 0,7 4 0,0 0 0,0-1 0,0 0 0,14 4 0,-5-2 0,2 2 0,-5-2 0,-1 0 0,0 0 0,0 1 0,15 12 0,-25-17 0,-1 1 0,0 0 0,1 1 0,-1-1 0,0 0 0,0 1 0,-1 0 0,1 0 0,-1 0 0,0 0 0,0 0 0,0 0 0,0 0 0,-1 1 0,0-1 0,1 1 0,-2-1 0,2 9 0,-1 18 0,-1-1 0,-1 0 0,-9 50 0,9-74 0,0 0 0,-1 0 0,0 1 0,0-2 0,-1 1 0,1 0 0,-1 0 0,-1-1 0,1 0 0,-1 1 0,0-1 0,0-1 0,0 1 0,0-1 0,-1 1 0,0-1 0,0 0 0,-11 6 0,5-6 0,0 1 0,0-1 0,-1-1 0,0 0 0,1-1 0,-1 0 0,0-1 0,0 0 0,-14-1 0,-18 2-1365,29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0:18.306"/>
    </inkml:context>
    <inkml:brush xml:id="br0">
      <inkml:brushProperty name="width" value="0.05" units="cm"/>
      <inkml:brushProperty name="height" value="0.05" units="cm"/>
      <inkml:brushProperty name="color" value="#E71224"/>
    </inkml:brush>
  </inkml:definitions>
  <inkml:trace contextRef="#ctx0" brushRef="#br0">144 1 24575,'-7'0'0,"-3"3"0,-2 2 0,0 3 0,-1 4 0,1 4 0,-1 2 0,2 2 0,3 1 0,-1 1 0,-2 0 0,0 0 0,2 0 0,3-4-8191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0:07.687"/>
    </inkml:context>
    <inkml:brush xml:id="br0">
      <inkml:brushProperty name="width" value="0.05" units="cm"/>
      <inkml:brushProperty name="height" value="0.05" units="cm"/>
      <inkml:brushProperty name="color" value="#E71224"/>
    </inkml:brush>
  </inkml:definitions>
  <inkml:trace contextRef="#ctx0" brushRef="#br0">0 246 24575,'43'1'0,"-25"0"0,1 0 0,-1-2 0,1 0 0,24-5 0,-38 6 0,-1-2 0,1 1 0,-1-1 0,0 1 0,1-1 0,-1 0 0,0-1 0,0 1 0,-1-1 0,1 1 0,0-1 0,-1 0 0,1-1 0,-1 1 0,0-1 0,0 1 0,-1-1 0,1 0 0,-1 0 0,0 0 0,0 0 0,2-6 0,0-2 0,-2 0 0,0-1 0,0 1 0,-1 0 0,-1-17 0,0 16 0,1 0 0,0 1 0,0-1 0,4-12 0,-1 20 0,-1 12 0,1 12 0,23 314 0,-23-298 38,2 1-1,15 54 0,-12-59-406,-1 1 0,-2 0-1,3 42 1,-8-46-6457</inkml:trace>
  <inkml:trace contextRef="#ctx0" brushRef="#br0" timeOffset="702.12">169 754 24575,'-3'0'0,"1"0"0,6 0 0,6 0 0,4 0 0,7 0 0,8 0 0,5-4 0,1-1 0,-2 0 0,-3 1 0,-3 2 0,-2 0 0,-3 1 0,0 1 0,-1 0 0,-1 0 0,-3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0:03.328"/>
    </inkml:context>
    <inkml:brush xml:id="br0">
      <inkml:brushProperty name="width" value="0.05" units="cm"/>
      <inkml:brushProperty name="height" value="0.05" units="cm"/>
      <inkml:brushProperty name="color" value="#E71224"/>
    </inkml:brush>
  </inkml:definitions>
  <inkml:trace contextRef="#ctx0" brushRef="#br0">105 214 24575,'12'0'0,"0"-1"0,0 0 0,0-1 0,-1 0 0,20-5 0,-29 6 0,0 1 0,0-1 0,-1 0 0,1 1 0,0-1 0,0 0 0,0 0 0,0 0 0,-1 0 0,1-1 0,0 1 0,-1 0 0,1-1 0,-1 1 0,0-1 0,1 1 0,-1-1 0,0 0 0,0 0 0,0 1 0,0-1 0,0 0 0,-1 0 0,1 0 0,0 0 0,-1 0 0,0 0 0,1 0 0,-1 0 0,0 0 0,0 0 0,0 0 0,0 0 0,0 0 0,-1 0 0,1 0 0,-1 0 0,1 0 0,-1 0 0,0 0 0,-1-2 0,0-1 0,-1 1 0,0 0 0,0-1 0,0 1 0,-1 0 0,1 0 0,-1 1 0,0-1 0,0 1 0,0 0 0,-1 0 0,1 0 0,-1 1 0,0-1 0,1 1 0,-1 0 0,-10-2 0,5 1 0,1 1 0,-1 0 0,0 1 0,1 0 0,-1 0 0,0 1 0,0 1 0,-18 2 0,26-3 0,0 1 0,0-1 0,0 1 0,1-1 0,-1 1 0,0 0 0,0 0 0,0 0 0,0 0 0,1 0 0,-1 0 0,1 1 0,-1-1 0,1 0 0,-1 1 0,1 0 0,0-1 0,-1 1 0,1-1 0,-1 4 0,0-1 0,1-1 0,1 0 0,-1 1 0,0 0 0,1-1 0,-1 1 0,1-1 0,0 1 0,1-1 0,0 8 0,2 3 0,1 0 0,0 0 0,1 0 0,11 20 0,-11-24 0,0 0 0,1 0 0,0-1 0,0 0 0,1 0 0,0-1 0,12 11 0,-14-15 0,0 0 0,0-1 0,1 1 0,-1-1 0,1-1 0,0 1 0,-1-1 0,1 0 0,0 0 0,0 0 0,1-1 0,-1 0 0,0 0 0,10-1 0,136-4-1365,-130 4-5461</inkml:trace>
  <inkml:trace contextRef="#ctx0" brushRef="#br0" timeOffset="623.2">358 45 24575,'0'3'0,"4"2"0,8 7 0,9 9 0,5 3 0,5 3 0,-2-1 0,0 0 0,0-5 0,-3-3 0,-1-1 0,-1 1 0,-2-3 0,-4-4-8191</inkml:trace>
  <inkml:trace contextRef="#ctx0" brushRef="#br0" timeOffset="1521.19">655 2 24575,'-20'-1'0,"7"1"0,0 0 0,0 0 0,1 1 0,-22 5 0,30-5 0,0 1 0,1-1 0,-1 1 0,0 0 0,0 0 0,1 0 0,-1 0 0,1 1 0,0-1 0,0 1 0,0 0 0,0 0 0,0 0 0,1 0 0,-1 1 0,1-1 0,0 1 0,-3 5 0,-19 42-455,-3-1 0,-51 73 0,66-108-6371</inkml:trace>
  <inkml:trace contextRef="#ctx0" brushRef="#br0" timeOffset="1914.53">930 109 24575</inkml:trace>
  <inkml:trace contextRef="#ctx0" brushRef="#br0" timeOffset="2261.63">1037 363 24575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2:26.739"/>
    </inkml:context>
    <inkml:brush xml:id="br0">
      <inkml:brushProperty name="width" value="0.05" units="cm"/>
      <inkml:brushProperty name="height" value="0.05" units="cm"/>
      <inkml:brushProperty name="color" value="#E71224"/>
    </inkml:brush>
  </inkml:definitions>
  <inkml:trace contextRef="#ctx0" brushRef="#br0">317 22 24575</inkml:trace>
  <inkml:trace contextRef="#ctx0" brushRef="#br0" timeOffset="549.72">0 1 24575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2:22.440"/>
    </inkml:context>
    <inkml:brush xml:id="br0">
      <inkml:brushProperty name="width" value="0.05" units="cm"/>
      <inkml:brushProperty name="height" value="0.05" units="cm"/>
      <inkml:brushProperty name="color" value="#E71224"/>
    </inkml:brush>
  </inkml:definitions>
  <inkml:trace contextRef="#ctx0" brushRef="#br0">77 170 24575,'0'0'0,"-1"0"0,1 0 0,-1 0 0,1 0 0,-1 0 0,1 0 0,-1 0 0,1 0 0,-1 0 0,1 0 0,-1 0 0,1 0 0,-1-1 0,1 1 0,-1 0 0,1 0 0,-1 0 0,1-1 0,-1 1 0,1 0 0,0-1 0,-1 1 0,1 0 0,-1-1 0,7-8 0,19-6 0,-14 11 0,-1 1 0,1 0 0,0 0 0,-1 1 0,1 0 0,0 1 0,0 1 0,15 0 0,-22 0 0,-1 0 0,1 1 0,-1-1 0,1 1 0,-1 0 0,1 0 0,-1 0 0,0 0 0,0 0 0,1 1 0,-1 0 0,0-1 0,0 1 0,-1 0 0,1 1 0,0-1 0,-1 0 0,1 1 0,-1 0 0,0-1 0,0 1 0,0 0 0,0 0 0,0 0 0,-1 0 0,1 1 0,-1-1 0,0 0 0,1 5 0,1 5 0,-2 1 0,0-1 0,0 1 0,-2 0 0,1-1 0,-2 1 0,0 0 0,0-1 0,-8 22 0,1-10 0,-1 1 0,-1-2 0,-28 45 0,36-63 0,-2 0 0,1 0 0,0-1 0,-1 1 0,0-1 0,-1 0 0,1-1 0,-1 1 0,0-1 0,0 0 0,0-1 0,0 1 0,-1-1 0,-9 3 0,2-2 0,0-1 0,0-1 0,-1 0 0,1-1 0,0 0 0,-17-2 0,31-1 0,9-3 0,13-2 0,-7 4 0,1 1 0,-1 0 0,0 1 0,1 1 0,-1 0 0,1 2 0,-1-1 0,0 2 0,0 0 0,0 1 0,25 9 0,-24-8-32,0-1 0,0 0 0,0-2 0,0 0-1,0 0 1,1-2 0,30-2 0,-10 1-1076,-19 1-5718</inkml:trace>
  <inkml:trace contextRef="#ctx0" brushRef="#br0" timeOffset="936.5">691 445 24575,'-4'0'0,"-1"3"0,1 5 0,0 5 0,-2 4 0,-4-1 0,-1 3 0,3 3 0,-2-2 0,1-2 0,2 0 0,-1 1 0,1 4 0,-3 2 0,-2 0 0,0-4-8191</inkml:trace>
  <inkml:trace contextRef="#ctx0" brushRef="#br0" timeOffset="2528.85">1072 1 24575,'9'56'0,"-2"-13"0,1 36 0,10 211 0,-18-285 0,0 1 0,0 0 0,0 0 0,1-1 0,0 1 0,0 0 0,0-1 0,4 10 0,-4-13 0,1 0 0,-1 0 0,1 0 0,0 0 0,-1-1 0,1 1 0,0 0 0,0-1 0,0 0 0,0 1 0,0-1 0,0 0 0,1 0 0,-1 0 0,0 0 0,1-1 0,-1 1 0,0-1 0,1 1 0,-1-1 0,1 0 0,-1 0 0,3 0 0,125-3-1365,-112 3-5461</inkml:trace>
  <inkml:trace contextRef="#ctx0" brushRef="#br0" timeOffset="3483.16">1261 319 24575,'0'-1'0,"0"0"0,0 1 0,0-1 0,0 1 0,0-1 0,0 1 0,0-1 0,1 0 0,-1 1 0,0-1 0,0 1 0,0-1 0,1 1 0,-1-1 0,0 1 0,1-1 0,-1 1 0,0-1 0,1 1 0,-1 0 0,1-1 0,-1 1 0,0-1 0,1 1 0,-1 0 0,1 0 0,-1-1 0,1 1 0,-1 0 0,1 0 0,0-1 0,-1 1 0,1 0 0,-1 0 0,1 0 0,-1 0 0,1 0 0,0 0 0,-1 0 0,1 0 0,-1 0 0,1 0 0,-1 0 0,1 1 0,-1-1 0,1 0 0,0 0 0,-1 0 0,1 1 0,-1-1 0,1 0 0,-1 1 0,1-1 0,2 2 0,0-1 0,-1 0 0,1 1 0,-1 0 0,1-1 0,-1 1 0,1 0 0,-1 0 0,2 3 0,1 4-6,0 0 0,0 0 1,-1 1-1,-1-1 0,0 1 0,0 0 0,1 10 0,5 74 184,-8-72-552,0 1 0,2 0 0,10 39 0,-7-44-6452</inkml:trace>
  <inkml:trace contextRef="#ctx0" brushRef="#br0" timeOffset="3953.16">1727 678 24575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20:52:11.113"/>
    </inkml:context>
    <inkml:brush xml:id="br0">
      <inkml:brushProperty name="width" value="0.05" units="cm"/>
      <inkml:brushProperty name="height" value="0.05" units="cm"/>
      <inkml:brushProperty name="color" value="#E71224"/>
    </inkml:brush>
  </inkml:definitions>
  <inkml:trace contextRef="#ctx0" brushRef="#br0">0 1 24575,'16'432'0,"-14"-413"0,-2-7 0,1 1 0,0-1 0,1 0 0,1 0 0,4 16 0,-5-25 0,0 0 0,-1 1 0,1-1 0,0 0 0,1 0 0,-1 0 0,1 0 0,-1 0 0,1 0 0,0-1 0,0 1 0,0-1 0,0 0 0,0 0 0,0 0 0,1 0 0,-1-1 0,1 1 0,0-1 0,-1 0 0,7 1 0,14 2 0,1-2 0,0 0 0,0-2 0,37-4 0,2 0 0,-35 4-1365,-5-1-5461</inkml:trace>
  <inkml:trace contextRef="#ctx0" brushRef="#br0" timeOffset="2179.36">21 44 24575,'4'0'0,"4"0"0,2-4 0,2-1 0,6 1 0,4 0 0,2 1 0,0 2 0,0 0 0,-1 1 0,-1-4 0,0-1 0,0 0 0,-1 2 0,1 0 0,-5 2-8191</inkml:trace>
  <inkml:trace contextRef="#ctx0" brushRef="#br0" timeOffset="3854.32">0 276 24575,'4'0'0,"4"0"0,5 0 0,4 0 0,2 0 0,2 0 0,1 0 0,0 0 0,0 0 0,-4 0-8191</inkml:trace>
  <inkml:trace contextRef="#ctx0" brushRef="#br0" timeOffset="5153.54">508 361 24575,'4'3'0,"4"9"0,5 6 0,4 3 0,2 2 0,-2 1 0,-3-1 0,-2 0 0,6-1 0,-1 0 0,-3 0 0,-4-4-8191</inkml:trace>
  <inkml:trace contextRef="#ctx0" brushRef="#br0" timeOffset="6529.55">720 361 24575,'-3'0'0,"-6"0"0,-4 0 0,-4 3 0,2 6 0,-1 0 0,2 3 0,0 3 0,3 2 0,-1 2 0,-1 1 0,1 2 0,2-1 0,0 1 0,-2 0 0,0-1 0,0 1 0,1-5-8191</inkml:trace>
  <inkml:trace contextRef="#ctx0" brushRef="#br0" timeOffset="7043.16">1016 361 24575</inkml:trace>
  <inkml:trace contextRef="#ctx0" brushRef="#br0" timeOffset="7418.62">1080 636 24575</inkml:trace>
</inkml:ink>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8dcb8348-cb38-4aed-93c7-5ed9d2eaebd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C041643A68B249A3166A61BAC53D87" ma:contentTypeVersion="7" ma:contentTypeDescription="Crée un document." ma:contentTypeScope="" ma:versionID="491444c058cbdf1e4d47943e330ed36b">
  <xsd:schema xmlns:xsd="http://www.w3.org/2001/XMLSchema" xmlns:xs="http://www.w3.org/2001/XMLSchema" xmlns:p="http://schemas.microsoft.com/office/2006/metadata/properties" xmlns:ns3="8dcb8348-cb38-4aed-93c7-5ed9d2eaebd2" xmlns:ns4="51932b67-d3e7-4982-bb3f-1f44ee0ff4b0" targetNamespace="http://schemas.microsoft.com/office/2006/metadata/properties" ma:root="true" ma:fieldsID="4e87901cba91b091db4ae5ed2f05d470" ns3:_="" ns4:_="">
    <xsd:import namespace="8dcb8348-cb38-4aed-93c7-5ed9d2eaebd2"/>
    <xsd:import namespace="51932b67-d3e7-4982-bb3f-1f44ee0ff4b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cb8348-cb38-4aed-93c7-5ed9d2eaeb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932b67-d3e7-4982-bb3f-1f44ee0ff4b0"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E1B92-02B3-4FC3-8DE4-FAE462CE316F}">
  <ds:schemaRefs>
    <ds:schemaRef ds:uri="http://schemas.microsoft.com/office/2006/metadata/properties"/>
    <ds:schemaRef ds:uri="http://schemas.microsoft.com/office/infopath/2007/PartnerControls"/>
    <ds:schemaRef ds:uri="8dcb8348-cb38-4aed-93c7-5ed9d2eaebd2"/>
  </ds:schemaRefs>
</ds:datastoreItem>
</file>

<file path=customXml/itemProps2.xml><?xml version="1.0" encoding="utf-8"?>
<ds:datastoreItem xmlns:ds="http://schemas.openxmlformats.org/officeDocument/2006/customXml" ds:itemID="{1E6E14A6-9BF9-4BA9-A90A-5D24EDD49C71}">
  <ds:schemaRefs>
    <ds:schemaRef ds:uri="http://schemas.microsoft.com/sharepoint/v3/contenttype/forms"/>
  </ds:schemaRefs>
</ds:datastoreItem>
</file>

<file path=customXml/itemProps3.xml><?xml version="1.0" encoding="utf-8"?>
<ds:datastoreItem xmlns:ds="http://schemas.openxmlformats.org/officeDocument/2006/customXml" ds:itemID="{8681E4EC-3D26-4501-A6E3-A45EC2726E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cb8348-cb38-4aed-93c7-5ed9d2eaebd2"/>
    <ds:schemaRef ds:uri="51932b67-d3e7-4982-bb3f-1f44ee0ff4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DA8BB9-408A-4573-8324-95E85D4F2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classique</Template>
  <TotalTime>0</TotalTime>
  <Pages>11</Pages>
  <Words>1162</Words>
  <Characters>6392</Characters>
  <Application>Microsoft Office Word</Application>
  <DocSecurity>0</DocSecurity>
  <Lines>53</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2021-11-17T20:13:00Z</dcterms:created>
  <dcterms:modified xsi:type="dcterms:W3CDTF">2021-11-17T21:08:00Z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0x010100C3C041643A68B249A3166A61BAC53D87</vt:lpwstr>
  </property>
</Properties>
</file>